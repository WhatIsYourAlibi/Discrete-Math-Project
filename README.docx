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437672" w14:textId="18665DA3" w:rsidR="00C6554A" w:rsidRPr="00021E49" w:rsidRDefault="00E420A2" w:rsidP="00C6554A">
      <w:pPr>
        <w:pStyle w:val="ac"/>
      </w:pPr>
      <w:r w:rsidRPr="00021E49">
        <w:rPr>
          <w:noProof/>
        </w:rPr>
        <w:drawing>
          <wp:anchor distT="0" distB="0" distL="114300" distR="114300" simplePos="0" relativeHeight="251658240" behindDoc="1" locked="0" layoutInCell="1" allowOverlap="1" wp14:anchorId="3BE8AAAF" wp14:editId="069189F6">
            <wp:simplePos x="0" y="0"/>
            <wp:positionH relativeFrom="margin">
              <wp:align>center</wp:align>
            </wp:positionH>
            <wp:positionV relativeFrom="paragraph">
              <wp:posOffset>404</wp:posOffset>
            </wp:positionV>
            <wp:extent cx="4922981" cy="3692236"/>
            <wp:effectExtent l="0" t="0" r="0" b="3810"/>
            <wp:wrapTight wrapText="bothSides">
              <wp:wrapPolygon edited="0">
                <wp:start x="0" y="0"/>
                <wp:lineTo x="0" y="21511"/>
                <wp:lineTo x="21483" y="21511"/>
                <wp:lineTo x="21483" y="0"/>
                <wp:lineTo x="0" y="0"/>
              </wp:wrapPolygon>
            </wp:wrapTight>
            <wp:docPr id="1271296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2981" cy="3692236"/>
                    </a:xfrm>
                    <a:prstGeom prst="rect">
                      <a:avLst/>
                    </a:prstGeom>
                    <a:noFill/>
                  </pic:spPr>
                </pic:pic>
              </a:graphicData>
            </a:graphic>
          </wp:anchor>
        </w:drawing>
      </w:r>
    </w:p>
    <w:p w14:paraId="7923BCEA" w14:textId="25FFA9C9" w:rsidR="00C6554A" w:rsidRDefault="00E420A2" w:rsidP="00C6554A">
      <w:pPr>
        <w:pStyle w:val="a6"/>
      </w:pPr>
      <w:r w:rsidRPr="00021E49">
        <w:t>Побудова матриці досяжності графу за допомогою DFS та BFS</w:t>
      </w:r>
    </w:p>
    <w:p w14:paraId="6B4AE91C" w14:textId="77777777" w:rsidR="00767F6F" w:rsidRPr="00021E49" w:rsidRDefault="00767F6F" w:rsidP="00C6554A">
      <w:pPr>
        <w:pStyle w:val="a6"/>
      </w:pPr>
    </w:p>
    <w:p w14:paraId="6B13647A" w14:textId="5AFF6563" w:rsidR="00C6554A" w:rsidRPr="006E2692" w:rsidRDefault="00E420A2" w:rsidP="00C6554A">
      <w:pPr>
        <w:pStyle w:val="a8"/>
        <w:rPr>
          <w:color w:val="auto"/>
        </w:rPr>
      </w:pPr>
      <w:r w:rsidRPr="006E2692">
        <w:rPr>
          <w:color w:val="auto"/>
        </w:rPr>
        <w:t>Омельченко ЕМір</w:t>
      </w:r>
    </w:p>
    <w:p w14:paraId="6F61E16E" w14:textId="056C2085" w:rsidR="00E420A2" w:rsidRPr="006E2692" w:rsidRDefault="00E420A2" w:rsidP="00C6554A">
      <w:pPr>
        <w:pStyle w:val="a8"/>
        <w:rPr>
          <w:color w:val="auto"/>
        </w:rPr>
      </w:pPr>
      <w:r w:rsidRPr="006E2692">
        <w:rPr>
          <w:color w:val="auto"/>
        </w:rPr>
        <w:t>Сегеда михайло</w:t>
      </w:r>
    </w:p>
    <w:p w14:paraId="3A3061B0" w14:textId="77777777" w:rsidR="00B76D24" w:rsidRPr="00021E49" w:rsidRDefault="00B76D24" w:rsidP="00C6554A">
      <w:pPr>
        <w:pStyle w:val="a8"/>
      </w:pPr>
    </w:p>
    <w:p w14:paraId="620285BE" w14:textId="6045A093" w:rsidR="00C6554A" w:rsidRPr="006E2692" w:rsidRDefault="00E420A2" w:rsidP="00C6554A">
      <w:pPr>
        <w:pStyle w:val="a5"/>
        <w:rPr>
          <w:color w:val="003E75" w:themeColor="background2" w:themeShade="40"/>
        </w:rPr>
      </w:pPr>
      <w:r w:rsidRPr="006E2692">
        <w:rPr>
          <w:color w:val="003E75" w:themeColor="background2" w:themeShade="40"/>
        </w:rPr>
        <w:t>Дискретна Математика</w:t>
      </w:r>
      <w:r w:rsidR="00C6554A" w:rsidRPr="006E2692">
        <w:rPr>
          <w:color w:val="003E75" w:themeColor="background2" w:themeShade="40"/>
          <w:lang w:bidi="uk-UA"/>
        </w:rPr>
        <w:t xml:space="preserve"> | </w:t>
      </w:r>
      <w:r w:rsidRPr="006E2692">
        <w:rPr>
          <w:color w:val="003E75" w:themeColor="background2" w:themeShade="40"/>
        </w:rPr>
        <w:t>21.04.2024</w:t>
      </w:r>
    </w:p>
    <w:p w14:paraId="6FAEB475" w14:textId="77777777" w:rsidR="00B76D24" w:rsidRDefault="00B76D24" w:rsidP="00C6554A">
      <w:pPr>
        <w:pStyle w:val="a5"/>
      </w:pPr>
    </w:p>
    <w:p w14:paraId="7564A327" w14:textId="77777777" w:rsidR="00B76D24" w:rsidRDefault="00B76D24" w:rsidP="00C6554A">
      <w:pPr>
        <w:pStyle w:val="a5"/>
      </w:pPr>
    </w:p>
    <w:p w14:paraId="4FEEBD65" w14:textId="77777777" w:rsidR="00B76D24" w:rsidRDefault="00B76D24" w:rsidP="00C6554A">
      <w:pPr>
        <w:pStyle w:val="a5"/>
      </w:pPr>
    </w:p>
    <w:p w14:paraId="267D983D" w14:textId="77777777" w:rsidR="00B76D24" w:rsidRDefault="00B76D24" w:rsidP="00C6554A">
      <w:pPr>
        <w:pStyle w:val="a5"/>
      </w:pPr>
    </w:p>
    <w:p w14:paraId="0D1CEBFF" w14:textId="77777777" w:rsidR="00B76D24" w:rsidRDefault="00B76D24" w:rsidP="00C6554A">
      <w:pPr>
        <w:pStyle w:val="a5"/>
      </w:pPr>
    </w:p>
    <w:p w14:paraId="0873AD33" w14:textId="77777777" w:rsidR="00B76D24" w:rsidRDefault="00B76D24" w:rsidP="00C6554A">
      <w:pPr>
        <w:pStyle w:val="a5"/>
      </w:pPr>
    </w:p>
    <w:p w14:paraId="1188B67F" w14:textId="77777777" w:rsidR="00B76D24" w:rsidRDefault="00B76D24" w:rsidP="00C6554A">
      <w:pPr>
        <w:pStyle w:val="a5"/>
      </w:pPr>
    </w:p>
    <w:sdt>
      <w:sdtPr>
        <w:rPr>
          <w:rFonts w:asciiTheme="minorHAnsi" w:eastAsiaTheme="minorHAnsi" w:hAnsiTheme="minorHAnsi" w:cstheme="minorBidi"/>
          <w:color w:val="00192F" w:themeColor="background2" w:themeShade="1A"/>
          <w:sz w:val="22"/>
          <w:szCs w:val="22"/>
          <w:lang w:eastAsia="en-US"/>
        </w:rPr>
        <w:id w:val="-1070424310"/>
        <w:docPartObj>
          <w:docPartGallery w:val="Table of Contents"/>
          <w:docPartUnique/>
        </w:docPartObj>
      </w:sdtPr>
      <w:sdtEndPr>
        <w:rPr>
          <w:b/>
          <w:bCs/>
        </w:rPr>
      </w:sdtEndPr>
      <w:sdtContent>
        <w:p w14:paraId="4531FB40" w14:textId="7765C7A3" w:rsidR="00B76D24" w:rsidRDefault="00B76D24">
          <w:pPr>
            <w:pStyle w:val="affd"/>
          </w:pPr>
          <w:r>
            <w:t>Зміст</w:t>
          </w:r>
        </w:p>
        <w:p w14:paraId="06720FB2" w14:textId="0ADC3EC3" w:rsidR="00695466" w:rsidRDefault="00B76D24">
          <w:pPr>
            <w:pStyle w:val="11"/>
            <w:tabs>
              <w:tab w:val="right" w:leader="dot" w:pos="8296"/>
            </w:tabs>
            <w:rPr>
              <w:rFonts w:eastAsiaTheme="minorEastAsia"/>
              <w:noProof/>
              <w:color w:val="auto"/>
              <w:kern w:val="2"/>
              <w:sz w:val="24"/>
              <w:szCs w:val="24"/>
              <w:lang w:eastAsia="uk-UA"/>
              <w14:ligatures w14:val="standardContextual"/>
            </w:rPr>
          </w:pPr>
          <w:r>
            <w:fldChar w:fldCharType="begin"/>
          </w:r>
          <w:r>
            <w:instrText xml:space="preserve"> TOC \o "1-3" \h \z \u </w:instrText>
          </w:r>
          <w:r>
            <w:fldChar w:fldCharType="separate"/>
          </w:r>
          <w:hyperlink w:anchor="_Toc164631627" w:history="1">
            <w:r w:rsidR="00695466" w:rsidRPr="00BD4F41">
              <w:rPr>
                <w:rStyle w:val="aff3"/>
                <w:noProof/>
              </w:rPr>
              <w:t>Формальний опис алгоритму</w:t>
            </w:r>
            <w:r w:rsidR="00695466">
              <w:rPr>
                <w:noProof/>
                <w:webHidden/>
              </w:rPr>
              <w:tab/>
            </w:r>
            <w:r w:rsidR="00695466">
              <w:rPr>
                <w:noProof/>
                <w:webHidden/>
              </w:rPr>
              <w:fldChar w:fldCharType="begin"/>
            </w:r>
            <w:r w:rsidR="00695466">
              <w:rPr>
                <w:noProof/>
                <w:webHidden/>
              </w:rPr>
              <w:instrText xml:space="preserve"> PAGEREF _Toc164631627 \h </w:instrText>
            </w:r>
            <w:r w:rsidR="00695466">
              <w:rPr>
                <w:noProof/>
                <w:webHidden/>
              </w:rPr>
            </w:r>
            <w:r w:rsidR="00695466">
              <w:rPr>
                <w:noProof/>
                <w:webHidden/>
              </w:rPr>
              <w:fldChar w:fldCharType="separate"/>
            </w:r>
            <w:r w:rsidR="00695466">
              <w:rPr>
                <w:noProof/>
                <w:webHidden/>
              </w:rPr>
              <w:t>1</w:t>
            </w:r>
            <w:r w:rsidR="00695466">
              <w:rPr>
                <w:noProof/>
                <w:webHidden/>
              </w:rPr>
              <w:fldChar w:fldCharType="end"/>
            </w:r>
          </w:hyperlink>
        </w:p>
        <w:p w14:paraId="60D0C128" w14:textId="5F571921" w:rsidR="00695466" w:rsidRDefault="00695466">
          <w:pPr>
            <w:pStyle w:val="35"/>
            <w:tabs>
              <w:tab w:val="right" w:leader="dot" w:pos="8296"/>
            </w:tabs>
            <w:rPr>
              <w:rFonts w:eastAsiaTheme="minorEastAsia"/>
              <w:noProof/>
              <w:color w:val="auto"/>
              <w:kern w:val="2"/>
              <w:sz w:val="24"/>
              <w:szCs w:val="24"/>
              <w:lang w:eastAsia="uk-UA"/>
              <w14:ligatures w14:val="standardContextual"/>
            </w:rPr>
          </w:pPr>
          <w:hyperlink w:anchor="_Toc164631628" w:history="1">
            <w:r w:rsidRPr="00BD4F41">
              <w:rPr>
                <w:rStyle w:val="aff3"/>
                <w:noProof/>
              </w:rPr>
              <w:t>2.1 Постановка проблеми</w:t>
            </w:r>
            <w:r>
              <w:rPr>
                <w:noProof/>
                <w:webHidden/>
              </w:rPr>
              <w:tab/>
            </w:r>
            <w:r>
              <w:rPr>
                <w:noProof/>
                <w:webHidden/>
              </w:rPr>
              <w:fldChar w:fldCharType="begin"/>
            </w:r>
            <w:r>
              <w:rPr>
                <w:noProof/>
                <w:webHidden/>
              </w:rPr>
              <w:instrText xml:space="preserve"> PAGEREF _Toc164631628 \h </w:instrText>
            </w:r>
            <w:r>
              <w:rPr>
                <w:noProof/>
                <w:webHidden/>
              </w:rPr>
            </w:r>
            <w:r>
              <w:rPr>
                <w:noProof/>
                <w:webHidden/>
              </w:rPr>
              <w:fldChar w:fldCharType="separate"/>
            </w:r>
            <w:r>
              <w:rPr>
                <w:noProof/>
                <w:webHidden/>
              </w:rPr>
              <w:t>1</w:t>
            </w:r>
            <w:r>
              <w:rPr>
                <w:noProof/>
                <w:webHidden/>
              </w:rPr>
              <w:fldChar w:fldCharType="end"/>
            </w:r>
          </w:hyperlink>
        </w:p>
        <w:p w14:paraId="438EFCCA" w14:textId="1BD26E92" w:rsidR="00695466" w:rsidRDefault="00695466">
          <w:pPr>
            <w:pStyle w:val="35"/>
            <w:tabs>
              <w:tab w:val="right" w:leader="dot" w:pos="8296"/>
            </w:tabs>
            <w:rPr>
              <w:rFonts w:eastAsiaTheme="minorEastAsia"/>
              <w:noProof/>
              <w:color w:val="auto"/>
              <w:kern w:val="2"/>
              <w:sz w:val="24"/>
              <w:szCs w:val="24"/>
              <w:lang w:eastAsia="uk-UA"/>
              <w14:ligatures w14:val="standardContextual"/>
            </w:rPr>
          </w:pPr>
          <w:hyperlink w:anchor="_Toc164631629" w:history="1">
            <w:r w:rsidRPr="00BD4F41">
              <w:rPr>
                <w:rStyle w:val="aff3"/>
                <w:noProof/>
              </w:rPr>
              <w:t>2.2 Вхідні та вихідні дані</w:t>
            </w:r>
            <w:r>
              <w:rPr>
                <w:noProof/>
                <w:webHidden/>
              </w:rPr>
              <w:tab/>
            </w:r>
            <w:r>
              <w:rPr>
                <w:noProof/>
                <w:webHidden/>
              </w:rPr>
              <w:fldChar w:fldCharType="begin"/>
            </w:r>
            <w:r>
              <w:rPr>
                <w:noProof/>
                <w:webHidden/>
              </w:rPr>
              <w:instrText xml:space="preserve"> PAGEREF _Toc164631629 \h </w:instrText>
            </w:r>
            <w:r>
              <w:rPr>
                <w:noProof/>
                <w:webHidden/>
              </w:rPr>
            </w:r>
            <w:r>
              <w:rPr>
                <w:noProof/>
                <w:webHidden/>
              </w:rPr>
              <w:fldChar w:fldCharType="separate"/>
            </w:r>
            <w:r>
              <w:rPr>
                <w:noProof/>
                <w:webHidden/>
              </w:rPr>
              <w:t>1</w:t>
            </w:r>
            <w:r>
              <w:rPr>
                <w:noProof/>
                <w:webHidden/>
              </w:rPr>
              <w:fldChar w:fldCharType="end"/>
            </w:r>
          </w:hyperlink>
        </w:p>
        <w:p w14:paraId="5F84A261" w14:textId="1B5C11CB" w:rsidR="00695466" w:rsidRDefault="00695466">
          <w:pPr>
            <w:pStyle w:val="35"/>
            <w:tabs>
              <w:tab w:val="right" w:leader="dot" w:pos="8296"/>
            </w:tabs>
            <w:rPr>
              <w:rFonts w:eastAsiaTheme="minorEastAsia"/>
              <w:noProof/>
              <w:color w:val="auto"/>
              <w:kern w:val="2"/>
              <w:sz w:val="24"/>
              <w:szCs w:val="24"/>
              <w:lang w:eastAsia="uk-UA"/>
              <w14:ligatures w14:val="standardContextual"/>
            </w:rPr>
          </w:pPr>
          <w:hyperlink w:anchor="_Toc164631630" w:history="1">
            <w:r w:rsidRPr="00BD4F41">
              <w:rPr>
                <w:rStyle w:val="aff3"/>
                <w:noProof/>
              </w:rPr>
              <w:t>2.3 Опис алгоритму псевдокодом</w:t>
            </w:r>
            <w:r>
              <w:rPr>
                <w:noProof/>
                <w:webHidden/>
              </w:rPr>
              <w:tab/>
            </w:r>
            <w:r>
              <w:rPr>
                <w:noProof/>
                <w:webHidden/>
              </w:rPr>
              <w:fldChar w:fldCharType="begin"/>
            </w:r>
            <w:r>
              <w:rPr>
                <w:noProof/>
                <w:webHidden/>
              </w:rPr>
              <w:instrText xml:space="preserve"> PAGEREF _Toc164631630 \h </w:instrText>
            </w:r>
            <w:r>
              <w:rPr>
                <w:noProof/>
                <w:webHidden/>
              </w:rPr>
            </w:r>
            <w:r>
              <w:rPr>
                <w:noProof/>
                <w:webHidden/>
              </w:rPr>
              <w:fldChar w:fldCharType="separate"/>
            </w:r>
            <w:r>
              <w:rPr>
                <w:noProof/>
                <w:webHidden/>
              </w:rPr>
              <w:t>2</w:t>
            </w:r>
            <w:r>
              <w:rPr>
                <w:noProof/>
                <w:webHidden/>
              </w:rPr>
              <w:fldChar w:fldCharType="end"/>
            </w:r>
          </w:hyperlink>
        </w:p>
        <w:p w14:paraId="7E564AA3" w14:textId="77DFD8DD" w:rsidR="00695466" w:rsidRDefault="00695466">
          <w:pPr>
            <w:pStyle w:val="11"/>
            <w:tabs>
              <w:tab w:val="right" w:leader="dot" w:pos="8296"/>
            </w:tabs>
            <w:rPr>
              <w:rFonts w:eastAsiaTheme="minorEastAsia"/>
              <w:noProof/>
              <w:color w:val="auto"/>
              <w:kern w:val="2"/>
              <w:sz w:val="24"/>
              <w:szCs w:val="24"/>
              <w:lang w:eastAsia="uk-UA"/>
              <w14:ligatures w14:val="standardContextual"/>
            </w:rPr>
          </w:pPr>
          <w:hyperlink w:anchor="_Toc164631631" w:history="1">
            <w:r w:rsidRPr="00BD4F41">
              <w:rPr>
                <w:rStyle w:val="aff3"/>
                <w:noProof/>
              </w:rPr>
              <w:t>Коментарі щодо програмної реалізації</w:t>
            </w:r>
            <w:r>
              <w:rPr>
                <w:noProof/>
                <w:webHidden/>
              </w:rPr>
              <w:tab/>
            </w:r>
            <w:r>
              <w:rPr>
                <w:noProof/>
                <w:webHidden/>
              </w:rPr>
              <w:fldChar w:fldCharType="begin"/>
            </w:r>
            <w:r>
              <w:rPr>
                <w:noProof/>
                <w:webHidden/>
              </w:rPr>
              <w:instrText xml:space="preserve"> PAGEREF _Toc164631631 \h </w:instrText>
            </w:r>
            <w:r>
              <w:rPr>
                <w:noProof/>
                <w:webHidden/>
              </w:rPr>
            </w:r>
            <w:r>
              <w:rPr>
                <w:noProof/>
                <w:webHidden/>
              </w:rPr>
              <w:fldChar w:fldCharType="separate"/>
            </w:r>
            <w:r>
              <w:rPr>
                <w:noProof/>
                <w:webHidden/>
              </w:rPr>
              <w:t>3</w:t>
            </w:r>
            <w:r>
              <w:rPr>
                <w:noProof/>
                <w:webHidden/>
              </w:rPr>
              <w:fldChar w:fldCharType="end"/>
            </w:r>
          </w:hyperlink>
        </w:p>
        <w:p w14:paraId="4F7A4287" w14:textId="4420D001" w:rsidR="00695466" w:rsidRDefault="00695466">
          <w:pPr>
            <w:pStyle w:val="35"/>
            <w:tabs>
              <w:tab w:val="right" w:leader="dot" w:pos="8296"/>
            </w:tabs>
            <w:rPr>
              <w:rFonts w:eastAsiaTheme="minorEastAsia"/>
              <w:noProof/>
              <w:color w:val="auto"/>
              <w:kern w:val="2"/>
              <w:sz w:val="24"/>
              <w:szCs w:val="24"/>
              <w:lang w:eastAsia="uk-UA"/>
              <w14:ligatures w14:val="standardContextual"/>
            </w:rPr>
          </w:pPr>
          <w:hyperlink w:anchor="_Toc164631632" w:history="1">
            <w:r w:rsidRPr="00BD4F41">
              <w:rPr>
                <w:rStyle w:val="aff3"/>
                <w:noProof/>
              </w:rPr>
              <w:t>Структура класу Graph</w:t>
            </w:r>
            <w:r>
              <w:rPr>
                <w:noProof/>
                <w:webHidden/>
              </w:rPr>
              <w:tab/>
            </w:r>
            <w:r>
              <w:rPr>
                <w:noProof/>
                <w:webHidden/>
              </w:rPr>
              <w:fldChar w:fldCharType="begin"/>
            </w:r>
            <w:r>
              <w:rPr>
                <w:noProof/>
                <w:webHidden/>
              </w:rPr>
              <w:instrText xml:space="preserve"> PAGEREF _Toc164631632 \h </w:instrText>
            </w:r>
            <w:r>
              <w:rPr>
                <w:noProof/>
                <w:webHidden/>
              </w:rPr>
            </w:r>
            <w:r>
              <w:rPr>
                <w:noProof/>
                <w:webHidden/>
              </w:rPr>
              <w:fldChar w:fldCharType="separate"/>
            </w:r>
            <w:r>
              <w:rPr>
                <w:noProof/>
                <w:webHidden/>
              </w:rPr>
              <w:t>4</w:t>
            </w:r>
            <w:r>
              <w:rPr>
                <w:noProof/>
                <w:webHidden/>
              </w:rPr>
              <w:fldChar w:fldCharType="end"/>
            </w:r>
          </w:hyperlink>
        </w:p>
        <w:p w14:paraId="205723DD" w14:textId="71C35F49" w:rsidR="00695466" w:rsidRDefault="00695466">
          <w:pPr>
            <w:pStyle w:val="11"/>
            <w:tabs>
              <w:tab w:val="right" w:leader="dot" w:pos="8296"/>
            </w:tabs>
            <w:rPr>
              <w:rFonts w:eastAsiaTheme="minorEastAsia"/>
              <w:noProof/>
              <w:color w:val="auto"/>
              <w:kern w:val="2"/>
              <w:sz w:val="24"/>
              <w:szCs w:val="24"/>
              <w:lang w:eastAsia="uk-UA"/>
              <w14:ligatures w14:val="standardContextual"/>
            </w:rPr>
          </w:pPr>
          <w:hyperlink w:anchor="_Toc164631633" w:history="1">
            <w:r w:rsidRPr="00BD4F41">
              <w:rPr>
                <w:rStyle w:val="aff3"/>
                <w:noProof/>
              </w:rPr>
              <w:t>Посилання на GitHub репозиторій</w:t>
            </w:r>
            <w:r>
              <w:rPr>
                <w:noProof/>
                <w:webHidden/>
              </w:rPr>
              <w:tab/>
            </w:r>
            <w:r>
              <w:rPr>
                <w:noProof/>
                <w:webHidden/>
              </w:rPr>
              <w:fldChar w:fldCharType="begin"/>
            </w:r>
            <w:r>
              <w:rPr>
                <w:noProof/>
                <w:webHidden/>
              </w:rPr>
              <w:instrText xml:space="preserve"> PAGEREF _Toc164631633 \h </w:instrText>
            </w:r>
            <w:r>
              <w:rPr>
                <w:noProof/>
                <w:webHidden/>
              </w:rPr>
            </w:r>
            <w:r>
              <w:rPr>
                <w:noProof/>
                <w:webHidden/>
              </w:rPr>
              <w:fldChar w:fldCharType="separate"/>
            </w:r>
            <w:r>
              <w:rPr>
                <w:noProof/>
                <w:webHidden/>
              </w:rPr>
              <w:t>5</w:t>
            </w:r>
            <w:r>
              <w:rPr>
                <w:noProof/>
                <w:webHidden/>
              </w:rPr>
              <w:fldChar w:fldCharType="end"/>
            </w:r>
          </w:hyperlink>
        </w:p>
        <w:p w14:paraId="4A07A190" w14:textId="7EA43CDA" w:rsidR="00695466" w:rsidRDefault="00695466">
          <w:pPr>
            <w:pStyle w:val="11"/>
            <w:tabs>
              <w:tab w:val="right" w:leader="dot" w:pos="8296"/>
            </w:tabs>
            <w:rPr>
              <w:rFonts w:eastAsiaTheme="minorEastAsia"/>
              <w:noProof/>
              <w:color w:val="auto"/>
              <w:kern w:val="2"/>
              <w:sz w:val="24"/>
              <w:szCs w:val="24"/>
              <w:lang w:eastAsia="uk-UA"/>
              <w14:ligatures w14:val="standardContextual"/>
            </w:rPr>
          </w:pPr>
          <w:hyperlink w:anchor="_Toc164631634" w:history="1">
            <w:r w:rsidRPr="00BD4F41">
              <w:rPr>
                <w:rStyle w:val="aff3"/>
                <w:noProof/>
              </w:rPr>
              <w:t>Опис експериментальної частини</w:t>
            </w:r>
            <w:r>
              <w:rPr>
                <w:noProof/>
                <w:webHidden/>
              </w:rPr>
              <w:tab/>
            </w:r>
            <w:r>
              <w:rPr>
                <w:noProof/>
                <w:webHidden/>
              </w:rPr>
              <w:fldChar w:fldCharType="begin"/>
            </w:r>
            <w:r>
              <w:rPr>
                <w:noProof/>
                <w:webHidden/>
              </w:rPr>
              <w:instrText xml:space="preserve"> PAGEREF _Toc164631634 \h </w:instrText>
            </w:r>
            <w:r>
              <w:rPr>
                <w:noProof/>
                <w:webHidden/>
              </w:rPr>
            </w:r>
            <w:r>
              <w:rPr>
                <w:noProof/>
                <w:webHidden/>
              </w:rPr>
              <w:fldChar w:fldCharType="separate"/>
            </w:r>
            <w:r>
              <w:rPr>
                <w:noProof/>
                <w:webHidden/>
              </w:rPr>
              <w:t>5</w:t>
            </w:r>
            <w:r>
              <w:rPr>
                <w:noProof/>
                <w:webHidden/>
              </w:rPr>
              <w:fldChar w:fldCharType="end"/>
            </w:r>
          </w:hyperlink>
        </w:p>
        <w:p w14:paraId="21CDE7B5" w14:textId="30EA9137" w:rsidR="00695466" w:rsidRDefault="00695466">
          <w:pPr>
            <w:pStyle w:val="35"/>
            <w:tabs>
              <w:tab w:val="right" w:leader="dot" w:pos="8296"/>
            </w:tabs>
            <w:rPr>
              <w:rFonts w:eastAsiaTheme="minorEastAsia"/>
              <w:noProof/>
              <w:color w:val="auto"/>
              <w:kern w:val="2"/>
              <w:sz w:val="24"/>
              <w:szCs w:val="24"/>
              <w:lang w:eastAsia="uk-UA"/>
              <w14:ligatures w14:val="standardContextual"/>
            </w:rPr>
          </w:pPr>
          <w:hyperlink w:anchor="_Toc164631635" w:history="1">
            <w:r w:rsidRPr="00BD4F41">
              <w:rPr>
                <w:rStyle w:val="aff3"/>
                <w:noProof/>
              </w:rPr>
              <w:t>4.1 Схема експериментів, вибір параметрів</w:t>
            </w:r>
            <w:r>
              <w:rPr>
                <w:noProof/>
                <w:webHidden/>
              </w:rPr>
              <w:tab/>
            </w:r>
            <w:r>
              <w:rPr>
                <w:noProof/>
                <w:webHidden/>
              </w:rPr>
              <w:fldChar w:fldCharType="begin"/>
            </w:r>
            <w:r>
              <w:rPr>
                <w:noProof/>
                <w:webHidden/>
              </w:rPr>
              <w:instrText xml:space="preserve"> PAGEREF _Toc164631635 \h </w:instrText>
            </w:r>
            <w:r>
              <w:rPr>
                <w:noProof/>
                <w:webHidden/>
              </w:rPr>
            </w:r>
            <w:r>
              <w:rPr>
                <w:noProof/>
                <w:webHidden/>
              </w:rPr>
              <w:fldChar w:fldCharType="separate"/>
            </w:r>
            <w:r>
              <w:rPr>
                <w:noProof/>
                <w:webHidden/>
              </w:rPr>
              <w:t>5</w:t>
            </w:r>
            <w:r>
              <w:rPr>
                <w:noProof/>
                <w:webHidden/>
              </w:rPr>
              <w:fldChar w:fldCharType="end"/>
            </w:r>
          </w:hyperlink>
        </w:p>
        <w:p w14:paraId="733ECEC9" w14:textId="62A0F71A" w:rsidR="00695466" w:rsidRDefault="00695466">
          <w:pPr>
            <w:pStyle w:val="35"/>
            <w:tabs>
              <w:tab w:val="right" w:leader="dot" w:pos="8296"/>
            </w:tabs>
            <w:rPr>
              <w:rFonts w:eastAsiaTheme="minorEastAsia"/>
              <w:noProof/>
              <w:color w:val="auto"/>
              <w:kern w:val="2"/>
              <w:sz w:val="24"/>
              <w:szCs w:val="24"/>
              <w:lang w:eastAsia="uk-UA"/>
              <w14:ligatures w14:val="standardContextual"/>
            </w:rPr>
          </w:pPr>
          <w:hyperlink w:anchor="_Toc164631636" w:history="1">
            <w:r w:rsidRPr="00BD4F41">
              <w:rPr>
                <w:rStyle w:val="aff3"/>
                <w:noProof/>
              </w:rPr>
              <w:t>4.2 Результати експериментів у вигляді таблиць</w:t>
            </w:r>
            <w:r>
              <w:rPr>
                <w:noProof/>
                <w:webHidden/>
              </w:rPr>
              <w:tab/>
            </w:r>
            <w:r>
              <w:rPr>
                <w:noProof/>
                <w:webHidden/>
              </w:rPr>
              <w:fldChar w:fldCharType="begin"/>
            </w:r>
            <w:r>
              <w:rPr>
                <w:noProof/>
                <w:webHidden/>
              </w:rPr>
              <w:instrText xml:space="preserve"> PAGEREF _Toc164631636 \h </w:instrText>
            </w:r>
            <w:r>
              <w:rPr>
                <w:noProof/>
                <w:webHidden/>
              </w:rPr>
            </w:r>
            <w:r>
              <w:rPr>
                <w:noProof/>
                <w:webHidden/>
              </w:rPr>
              <w:fldChar w:fldCharType="separate"/>
            </w:r>
            <w:r>
              <w:rPr>
                <w:noProof/>
                <w:webHidden/>
              </w:rPr>
              <w:t>5</w:t>
            </w:r>
            <w:r>
              <w:rPr>
                <w:noProof/>
                <w:webHidden/>
              </w:rPr>
              <w:fldChar w:fldCharType="end"/>
            </w:r>
          </w:hyperlink>
        </w:p>
        <w:p w14:paraId="4B8FF286" w14:textId="5FFFACF4" w:rsidR="00695466" w:rsidRDefault="00695466">
          <w:pPr>
            <w:pStyle w:val="35"/>
            <w:tabs>
              <w:tab w:val="right" w:leader="dot" w:pos="8296"/>
            </w:tabs>
            <w:rPr>
              <w:rFonts w:eastAsiaTheme="minorEastAsia"/>
              <w:noProof/>
              <w:color w:val="auto"/>
              <w:kern w:val="2"/>
              <w:sz w:val="24"/>
              <w:szCs w:val="24"/>
              <w:lang w:eastAsia="uk-UA"/>
              <w14:ligatures w14:val="standardContextual"/>
            </w:rPr>
          </w:pPr>
          <w:hyperlink w:anchor="_Toc164631637" w:history="1">
            <w:r w:rsidRPr="00BD4F41">
              <w:rPr>
                <w:rStyle w:val="aff3"/>
                <w:noProof/>
              </w:rPr>
              <w:t>4.3 Аналіз отриманих результатів</w:t>
            </w:r>
            <w:r>
              <w:rPr>
                <w:noProof/>
                <w:webHidden/>
              </w:rPr>
              <w:tab/>
            </w:r>
            <w:r>
              <w:rPr>
                <w:noProof/>
                <w:webHidden/>
              </w:rPr>
              <w:fldChar w:fldCharType="begin"/>
            </w:r>
            <w:r>
              <w:rPr>
                <w:noProof/>
                <w:webHidden/>
              </w:rPr>
              <w:instrText xml:space="preserve"> PAGEREF _Toc164631637 \h </w:instrText>
            </w:r>
            <w:r>
              <w:rPr>
                <w:noProof/>
                <w:webHidden/>
              </w:rPr>
            </w:r>
            <w:r>
              <w:rPr>
                <w:noProof/>
                <w:webHidden/>
              </w:rPr>
              <w:fldChar w:fldCharType="separate"/>
            </w:r>
            <w:r>
              <w:rPr>
                <w:noProof/>
                <w:webHidden/>
              </w:rPr>
              <w:t>6</w:t>
            </w:r>
            <w:r>
              <w:rPr>
                <w:noProof/>
                <w:webHidden/>
              </w:rPr>
              <w:fldChar w:fldCharType="end"/>
            </w:r>
          </w:hyperlink>
        </w:p>
        <w:p w14:paraId="6C57E21B" w14:textId="1784DB67" w:rsidR="00695466" w:rsidRDefault="00695466">
          <w:pPr>
            <w:pStyle w:val="35"/>
            <w:tabs>
              <w:tab w:val="right" w:leader="dot" w:pos="8296"/>
            </w:tabs>
            <w:rPr>
              <w:rFonts w:eastAsiaTheme="minorEastAsia"/>
              <w:noProof/>
              <w:color w:val="auto"/>
              <w:kern w:val="2"/>
              <w:sz w:val="24"/>
              <w:szCs w:val="24"/>
              <w:lang w:eastAsia="uk-UA"/>
              <w14:ligatures w14:val="standardContextual"/>
            </w:rPr>
          </w:pPr>
          <w:hyperlink w:anchor="_Toc164631638" w:history="1">
            <w:r w:rsidRPr="00BD4F41">
              <w:rPr>
                <w:rStyle w:val="aff3"/>
                <w:noProof/>
              </w:rPr>
              <w:t>Графічне представлення отриманих результатів</w:t>
            </w:r>
            <w:r>
              <w:rPr>
                <w:noProof/>
                <w:webHidden/>
              </w:rPr>
              <w:tab/>
            </w:r>
            <w:r>
              <w:rPr>
                <w:noProof/>
                <w:webHidden/>
              </w:rPr>
              <w:fldChar w:fldCharType="begin"/>
            </w:r>
            <w:r>
              <w:rPr>
                <w:noProof/>
                <w:webHidden/>
              </w:rPr>
              <w:instrText xml:space="preserve"> PAGEREF _Toc164631638 \h </w:instrText>
            </w:r>
            <w:r>
              <w:rPr>
                <w:noProof/>
                <w:webHidden/>
              </w:rPr>
            </w:r>
            <w:r>
              <w:rPr>
                <w:noProof/>
                <w:webHidden/>
              </w:rPr>
              <w:fldChar w:fldCharType="separate"/>
            </w:r>
            <w:r>
              <w:rPr>
                <w:noProof/>
                <w:webHidden/>
              </w:rPr>
              <w:t>7</w:t>
            </w:r>
            <w:r>
              <w:rPr>
                <w:noProof/>
                <w:webHidden/>
              </w:rPr>
              <w:fldChar w:fldCharType="end"/>
            </w:r>
          </w:hyperlink>
        </w:p>
        <w:p w14:paraId="028A2770" w14:textId="061270FD" w:rsidR="00695466" w:rsidRDefault="00695466">
          <w:pPr>
            <w:pStyle w:val="11"/>
            <w:tabs>
              <w:tab w:val="right" w:leader="dot" w:pos="8296"/>
            </w:tabs>
            <w:rPr>
              <w:rFonts w:eastAsiaTheme="minorEastAsia"/>
              <w:noProof/>
              <w:color w:val="auto"/>
              <w:kern w:val="2"/>
              <w:sz w:val="24"/>
              <w:szCs w:val="24"/>
              <w:lang w:eastAsia="uk-UA"/>
              <w14:ligatures w14:val="standardContextual"/>
            </w:rPr>
          </w:pPr>
          <w:hyperlink w:anchor="_Toc164631639" w:history="1">
            <w:r w:rsidRPr="00BD4F41">
              <w:rPr>
                <w:rStyle w:val="aff3"/>
                <w:noProof/>
              </w:rPr>
              <w:t>Розподіл роботи між членами команди</w:t>
            </w:r>
            <w:r>
              <w:rPr>
                <w:noProof/>
                <w:webHidden/>
              </w:rPr>
              <w:tab/>
            </w:r>
            <w:r>
              <w:rPr>
                <w:noProof/>
                <w:webHidden/>
              </w:rPr>
              <w:fldChar w:fldCharType="begin"/>
            </w:r>
            <w:r>
              <w:rPr>
                <w:noProof/>
                <w:webHidden/>
              </w:rPr>
              <w:instrText xml:space="preserve"> PAGEREF _Toc164631639 \h </w:instrText>
            </w:r>
            <w:r>
              <w:rPr>
                <w:noProof/>
                <w:webHidden/>
              </w:rPr>
            </w:r>
            <w:r>
              <w:rPr>
                <w:noProof/>
                <w:webHidden/>
              </w:rPr>
              <w:fldChar w:fldCharType="separate"/>
            </w:r>
            <w:r>
              <w:rPr>
                <w:noProof/>
                <w:webHidden/>
              </w:rPr>
              <w:t>17</w:t>
            </w:r>
            <w:r>
              <w:rPr>
                <w:noProof/>
                <w:webHidden/>
              </w:rPr>
              <w:fldChar w:fldCharType="end"/>
            </w:r>
          </w:hyperlink>
        </w:p>
        <w:p w14:paraId="0917B075" w14:textId="2A98B10C" w:rsidR="00695466" w:rsidRDefault="00695466">
          <w:pPr>
            <w:pStyle w:val="11"/>
            <w:tabs>
              <w:tab w:val="right" w:leader="dot" w:pos="8296"/>
            </w:tabs>
            <w:rPr>
              <w:rFonts w:eastAsiaTheme="minorEastAsia"/>
              <w:noProof/>
              <w:color w:val="auto"/>
              <w:kern w:val="2"/>
              <w:sz w:val="24"/>
              <w:szCs w:val="24"/>
              <w:lang w:eastAsia="uk-UA"/>
              <w14:ligatures w14:val="standardContextual"/>
            </w:rPr>
          </w:pPr>
          <w:hyperlink w:anchor="_Toc164631640" w:history="1">
            <w:r w:rsidRPr="00BD4F41">
              <w:rPr>
                <w:rStyle w:val="aff3"/>
                <w:noProof/>
              </w:rPr>
              <w:t>Висновки</w:t>
            </w:r>
            <w:r>
              <w:rPr>
                <w:noProof/>
                <w:webHidden/>
              </w:rPr>
              <w:tab/>
            </w:r>
            <w:r>
              <w:rPr>
                <w:noProof/>
                <w:webHidden/>
              </w:rPr>
              <w:fldChar w:fldCharType="begin"/>
            </w:r>
            <w:r>
              <w:rPr>
                <w:noProof/>
                <w:webHidden/>
              </w:rPr>
              <w:instrText xml:space="preserve"> PAGEREF _Toc164631640 \h </w:instrText>
            </w:r>
            <w:r>
              <w:rPr>
                <w:noProof/>
                <w:webHidden/>
              </w:rPr>
            </w:r>
            <w:r>
              <w:rPr>
                <w:noProof/>
                <w:webHidden/>
              </w:rPr>
              <w:fldChar w:fldCharType="separate"/>
            </w:r>
            <w:r>
              <w:rPr>
                <w:noProof/>
                <w:webHidden/>
              </w:rPr>
              <w:t>17</w:t>
            </w:r>
            <w:r>
              <w:rPr>
                <w:noProof/>
                <w:webHidden/>
              </w:rPr>
              <w:fldChar w:fldCharType="end"/>
            </w:r>
          </w:hyperlink>
        </w:p>
        <w:p w14:paraId="6CD937E5" w14:textId="15B21FF3" w:rsidR="00695466" w:rsidRDefault="00695466">
          <w:pPr>
            <w:pStyle w:val="11"/>
            <w:tabs>
              <w:tab w:val="right" w:leader="dot" w:pos="8296"/>
            </w:tabs>
            <w:rPr>
              <w:rFonts w:eastAsiaTheme="minorEastAsia"/>
              <w:noProof/>
              <w:color w:val="auto"/>
              <w:kern w:val="2"/>
              <w:sz w:val="24"/>
              <w:szCs w:val="24"/>
              <w:lang w:eastAsia="uk-UA"/>
              <w14:ligatures w14:val="standardContextual"/>
            </w:rPr>
          </w:pPr>
          <w:hyperlink w:anchor="_Toc164631641" w:history="1">
            <w:r w:rsidRPr="00BD4F41">
              <w:rPr>
                <w:rStyle w:val="aff3"/>
                <w:noProof/>
              </w:rPr>
              <w:t>Джерела</w:t>
            </w:r>
            <w:r>
              <w:rPr>
                <w:noProof/>
                <w:webHidden/>
              </w:rPr>
              <w:tab/>
            </w:r>
            <w:r>
              <w:rPr>
                <w:noProof/>
                <w:webHidden/>
              </w:rPr>
              <w:fldChar w:fldCharType="begin"/>
            </w:r>
            <w:r>
              <w:rPr>
                <w:noProof/>
                <w:webHidden/>
              </w:rPr>
              <w:instrText xml:space="preserve"> PAGEREF _Toc164631641 \h </w:instrText>
            </w:r>
            <w:r>
              <w:rPr>
                <w:noProof/>
                <w:webHidden/>
              </w:rPr>
            </w:r>
            <w:r>
              <w:rPr>
                <w:noProof/>
                <w:webHidden/>
              </w:rPr>
              <w:fldChar w:fldCharType="separate"/>
            </w:r>
            <w:r>
              <w:rPr>
                <w:noProof/>
                <w:webHidden/>
              </w:rPr>
              <w:t>18</w:t>
            </w:r>
            <w:r>
              <w:rPr>
                <w:noProof/>
                <w:webHidden/>
              </w:rPr>
              <w:fldChar w:fldCharType="end"/>
            </w:r>
          </w:hyperlink>
        </w:p>
        <w:p w14:paraId="29809C6B" w14:textId="64423049" w:rsidR="00B76D24" w:rsidRDefault="00B76D24">
          <w:r>
            <w:rPr>
              <w:b/>
              <w:bCs/>
            </w:rPr>
            <w:fldChar w:fldCharType="end"/>
          </w:r>
        </w:p>
      </w:sdtContent>
    </w:sdt>
    <w:p w14:paraId="15D1B9BF" w14:textId="5C88F127" w:rsidR="00C6554A" w:rsidRPr="00021E49" w:rsidRDefault="00E420A2" w:rsidP="001D0B56">
      <w:pPr>
        <w:pStyle w:val="1"/>
      </w:pPr>
      <w:bookmarkStart w:id="0" w:name="_Toc164631627"/>
      <w:r w:rsidRPr="00021E49">
        <w:t>Формальний опис алгоритму</w:t>
      </w:r>
      <w:bookmarkEnd w:id="0"/>
    </w:p>
    <w:p w14:paraId="1DFCE7C4" w14:textId="272527D6" w:rsidR="0059388B" w:rsidRPr="00021E49" w:rsidRDefault="0059388B" w:rsidP="0059388B">
      <w:pPr>
        <w:pStyle w:val="3"/>
      </w:pPr>
      <w:bookmarkStart w:id="1" w:name="_Toc164631628"/>
      <w:r w:rsidRPr="00021E49">
        <w:t>2.1 Постановка проблеми</w:t>
      </w:r>
      <w:bookmarkEnd w:id="1"/>
    </w:p>
    <w:p w14:paraId="3828D4BD" w14:textId="77777777" w:rsidR="0059388B" w:rsidRPr="00021E49" w:rsidRDefault="0059388B" w:rsidP="0059388B">
      <w:r w:rsidRPr="00021E49">
        <w:t xml:space="preserve">У теорії графів фундаментальною задачею є визначення досяжності графа, тобто встановлення того, чи існує шлях між двома вершинами. Для неорієнтованого графа </w:t>
      </w:r>
      <w:r w:rsidRPr="00021E49">
        <w:rPr>
          <w:b/>
          <w:bCs/>
        </w:rPr>
        <w:t>G = (V, E)</w:t>
      </w:r>
      <w:r w:rsidRPr="00021E49">
        <w:t xml:space="preserve">, де </w:t>
      </w:r>
      <w:r w:rsidRPr="00021E49">
        <w:rPr>
          <w:b/>
          <w:bCs/>
        </w:rPr>
        <w:t>V</w:t>
      </w:r>
      <w:r w:rsidRPr="00021E49">
        <w:t xml:space="preserve"> - множина вершин, а </w:t>
      </w:r>
      <w:r w:rsidRPr="00021E49">
        <w:rPr>
          <w:b/>
          <w:bCs/>
        </w:rPr>
        <w:t>E</w:t>
      </w:r>
      <w:r w:rsidRPr="00021E49">
        <w:t xml:space="preserve"> - множина </w:t>
      </w:r>
      <w:proofErr w:type="spellStart"/>
      <w:r w:rsidRPr="00021E49">
        <w:t>ребер</w:t>
      </w:r>
      <w:proofErr w:type="spellEnd"/>
      <w:r w:rsidRPr="00021E49">
        <w:t xml:space="preserve">, метою є побудова матриці досяжності </w:t>
      </w:r>
      <w:r w:rsidRPr="00021E49">
        <w:rPr>
          <w:b/>
          <w:bCs/>
        </w:rPr>
        <w:t>R</w:t>
      </w:r>
      <w:r w:rsidRPr="00021E49">
        <w:t xml:space="preserve">. У цій матриці запис </w:t>
      </w:r>
      <w:r w:rsidRPr="00021E49">
        <w:rPr>
          <w:b/>
          <w:bCs/>
          <w:i/>
          <w:iCs/>
        </w:rPr>
        <w:t>R[x][y] = 1</w:t>
      </w:r>
      <w:r w:rsidRPr="00021E49">
        <w:t xml:space="preserve"> вказує на існування шляху з вершини </w:t>
      </w:r>
      <w:r w:rsidRPr="00021E49">
        <w:rPr>
          <w:b/>
          <w:bCs/>
        </w:rPr>
        <w:t>x</w:t>
      </w:r>
      <w:r w:rsidRPr="00021E49">
        <w:t xml:space="preserve"> у вершину </w:t>
      </w:r>
      <w:r w:rsidRPr="00021E49">
        <w:rPr>
          <w:b/>
          <w:bCs/>
        </w:rPr>
        <w:t>y</w:t>
      </w:r>
      <w:r w:rsidRPr="00021E49">
        <w:t xml:space="preserve">, а </w:t>
      </w:r>
      <w:r w:rsidRPr="00021E49">
        <w:rPr>
          <w:b/>
          <w:bCs/>
          <w:i/>
          <w:iCs/>
        </w:rPr>
        <w:t>R[x][y] = 0</w:t>
      </w:r>
      <w:r w:rsidRPr="00021E49">
        <w:t xml:space="preserve"> означає, що такого шляху не існує. </w:t>
      </w:r>
    </w:p>
    <w:p w14:paraId="0A540B65" w14:textId="37820957" w:rsidR="0059388B" w:rsidRPr="00021E49" w:rsidRDefault="0059388B" w:rsidP="0059388B">
      <w:r w:rsidRPr="00021E49">
        <w:t xml:space="preserve">Задача полягає в тому, щоб ефективно обчислити цю матрицю за допомогою двох класичних алгоритмів обходу графа: </w:t>
      </w:r>
      <w:proofErr w:type="spellStart"/>
      <w:r w:rsidRPr="00021E49">
        <w:rPr>
          <w:b/>
          <w:bCs/>
        </w:rPr>
        <w:t>Breadth-First</w:t>
      </w:r>
      <w:proofErr w:type="spellEnd"/>
      <w:r w:rsidRPr="00021E49">
        <w:rPr>
          <w:b/>
          <w:bCs/>
        </w:rPr>
        <w:t xml:space="preserve"> </w:t>
      </w:r>
      <w:proofErr w:type="spellStart"/>
      <w:r w:rsidRPr="00021E49">
        <w:rPr>
          <w:b/>
          <w:bCs/>
        </w:rPr>
        <w:t>Search</w:t>
      </w:r>
      <w:proofErr w:type="spellEnd"/>
      <w:r w:rsidRPr="00021E49">
        <w:rPr>
          <w:b/>
          <w:bCs/>
        </w:rPr>
        <w:t xml:space="preserve"> (BFS)</w:t>
      </w:r>
      <w:r w:rsidRPr="00021E49">
        <w:t xml:space="preserve"> та </w:t>
      </w:r>
      <w:proofErr w:type="spellStart"/>
      <w:r w:rsidRPr="00021E49">
        <w:rPr>
          <w:b/>
          <w:bCs/>
        </w:rPr>
        <w:t>Depth-First</w:t>
      </w:r>
      <w:proofErr w:type="spellEnd"/>
      <w:r w:rsidRPr="00021E49">
        <w:rPr>
          <w:b/>
          <w:bCs/>
        </w:rPr>
        <w:t xml:space="preserve"> </w:t>
      </w:r>
      <w:proofErr w:type="spellStart"/>
      <w:r w:rsidRPr="00021E49">
        <w:rPr>
          <w:b/>
          <w:bCs/>
        </w:rPr>
        <w:t>Search</w:t>
      </w:r>
      <w:proofErr w:type="spellEnd"/>
      <w:r w:rsidRPr="00021E49">
        <w:rPr>
          <w:b/>
          <w:bCs/>
        </w:rPr>
        <w:t xml:space="preserve"> (DFS)</w:t>
      </w:r>
      <w:r w:rsidRPr="00021E49">
        <w:t>. Алгоритми повинні працювати з неорієнтованими графами і створювати матрицю, яка стисло викладає інформацію про зв'язність.</w:t>
      </w:r>
    </w:p>
    <w:p w14:paraId="31E12672" w14:textId="187246B1" w:rsidR="0059388B" w:rsidRPr="00021E49" w:rsidRDefault="0059388B" w:rsidP="0059388B">
      <w:pPr>
        <w:pStyle w:val="3"/>
      </w:pPr>
      <w:bookmarkStart w:id="2" w:name="_Toc164631629"/>
      <w:r w:rsidRPr="00021E49">
        <w:t>2.2 Вхідні та вихідні дані</w:t>
      </w:r>
      <w:bookmarkEnd w:id="2"/>
    </w:p>
    <w:p w14:paraId="258CAC9F" w14:textId="77777777" w:rsidR="0059388B" w:rsidRPr="00021E49" w:rsidRDefault="0059388B" w:rsidP="0059388B">
      <w:r w:rsidRPr="00021E49">
        <w:t>Як для BFS, так і для DFS вхідні дані можуть бути надані у двох формах:</w:t>
      </w:r>
    </w:p>
    <w:p w14:paraId="20C714FF" w14:textId="77777777" w:rsidR="0059388B" w:rsidRPr="00021E49" w:rsidRDefault="0059388B" w:rsidP="0059388B">
      <w:pPr>
        <w:pStyle w:val="affa"/>
        <w:numPr>
          <w:ilvl w:val="0"/>
          <w:numId w:val="17"/>
        </w:numPr>
        <w:rPr>
          <w:b/>
          <w:bCs/>
        </w:rPr>
      </w:pPr>
      <w:r w:rsidRPr="00021E49">
        <w:rPr>
          <w:b/>
          <w:bCs/>
        </w:rPr>
        <w:t>BFS (приклад 1 та 2):</w:t>
      </w:r>
    </w:p>
    <w:p w14:paraId="107D4E2F" w14:textId="77777777" w:rsidR="0059388B" w:rsidRPr="00021E49" w:rsidRDefault="0059388B" w:rsidP="0059388B">
      <w:pPr>
        <w:pStyle w:val="affa"/>
        <w:numPr>
          <w:ilvl w:val="2"/>
          <w:numId w:val="17"/>
        </w:numPr>
      </w:pPr>
      <w:r w:rsidRPr="00021E49">
        <w:t>Вхідні дані (приклад 1): Матриця суміжності, що представляє граф G.</w:t>
      </w:r>
    </w:p>
    <w:p w14:paraId="322D28DB" w14:textId="77777777" w:rsidR="0059388B" w:rsidRPr="00021E49" w:rsidRDefault="0059388B" w:rsidP="0059388B">
      <w:pPr>
        <w:pStyle w:val="affa"/>
        <w:numPr>
          <w:ilvl w:val="2"/>
          <w:numId w:val="17"/>
        </w:numPr>
      </w:pPr>
      <w:r w:rsidRPr="00021E49">
        <w:t>Вихід (випадок 1): Матриця досяжності R.</w:t>
      </w:r>
    </w:p>
    <w:p w14:paraId="098533DA" w14:textId="3A9A98D3" w:rsidR="0059388B" w:rsidRPr="00021E49" w:rsidRDefault="0059388B" w:rsidP="0059388B">
      <w:pPr>
        <w:pStyle w:val="affa"/>
        <w:numPr>
          <w:ilvl w:val="2"/>
          <w:numId w:val="17"/>
        </w:numPr>
      </w:pPr>
      <w:r w:rsidRPr="00021E49">
        <w:lastRenderedPageBreak/>
        <w:t>Вхідні дані (приклад 2): Список суміжності графа G.</w:t>
      </w:r>
    </w:p>
    <w:p w14:paraId="5622E0F3" w14:textId="77777777" w:rsidR="0059388B" w:rsidRPr="00021E49" w:rsidRDefault="0059388B" w:rsidP="0059388B">
      <w:pPr>
        <w:pStyle w:val="affa"/>
        <w:numPr>
          <w:ilvl w:val="2"/>
          <w:numId w:val="17"/>
        </w:numPr>
      </w:pPr>
      <w:r w:rsidRPr="00021E49">
        <w:t>Вихідні дані (приклад 2): Матриця досяжності R.</w:t>
      </w:r>
    </w:p>
    <w:p w14:paraId="131CB14F" w14:textId="644F8D33" w:rsidR="0059388B" w:rsidRPr="00021E49" w:rsidRDefault="0059388B" w:rsidP="0059388B">
      <w:pPr>
        <w:pStyle w:val="affa"/>
        <w:numPr>
          <w:ilvl w:val="0"/>
          <w:numId w:val="17"/>
        </w:numPr>
        <w:rPr>
          <w:b/>
          <w:bCs/>
        </w:rPr>
      </w:pPr>
      <w:r w:rsidRPr="00021E49">
        <w:rPr>
          <w:b/>
          <w:bCs/>
        </w:rPr>
        <w:t>DFS (приклади 3 та 4):</w:t>
      </w:r>
    </w:p>
    <w:p w14:paraId="4ECACDCF" w14:textId="77777777" w:rsidR="0059388B" w:rsidRPr="00021E49" w:rsidRDefault="0059388B" w:rsidP="0059388B">
      <w:pPr>
        <w:pStyle w:val="affa"/>
        <w:numPr>
          <w:ilvl w:val="2"/>
          <w:numId w:val="17"/>
        </w:numPr>
      </w:pPr>
      <w:r w:rsidRPr="00021E49">
        <w:t>Вхідні дані (приклад 3): Матриця суміжності графа G.</w:t>
      </w:r>
    </w:p>
    <w:p w14:paraId="55465B2F" w14:textId="77777777" w:rsidR="0059388B" w:rsidRPr="00021E49" w:rsidRDefault="0059388B" w:rsidP="0059388B">
      <w:pPr>
        <w:pStyle w:val="affa"/>
        <w:numPr>
          <w:ilvl w:val="2"/>
          <w:numId w:val="17"/>
        </w:numPr>
      </w:pPr>
      <w:r w:rsidRPr="00021E49">
        <w:t>Вихідні дані (приклад 3): Матриця досяжності R.</w:t>
      </w:r>
    </w:p>
    <w:p w14:paraId="072503E0" w14:textId="77777777" w:rsidR="0059388B" w:rsidRPr="00021E49" w:rsidRDefault="0059388B" w:rsidP="0059388B">
      <w:pPr>
        <w:pStyle w:val="affa"/>
        <w:numPr>
          <w:ilvl w:val="2"/>
          <w:numId w:val="17"/>
        </w:numPr>
      </w:pPr>
      <w:r w:rsidRPr="00021E49">
        <w:t>Вхідні дані (приклад 4): Список суміжності графа G.</w:t>
      </w:r>
    </w:p>
    <w:p w14:paraId="32126E22" w14:textId="77777777" w:rsidR="0059388B" w:rsidRPr="00021E49" w:rsidRDefault="0059388B" w:rsidP="0059388B">
      <w:pPr>
        <w:pStyle w:val="affa"/>
        <w:numPr>
          <w:ilvl w:val="2"/>
          <w:numId w:val="17"/>
        </w:numPr>
      </w:pPr>
      <w:r w:rsidRPr="00021E49">
        <w:t>Вихідні дані (приклад 4): Матриця досяжності R.</w:t>
      </w:r>
    </w:p>
    <w:p w14:paraId="0817EC51" w14:textId="79091240" w:rsidR="0059388B" w:rsidRPr="00021E49" w:rsidRDefault="0059388B" w:rsidP="0059388B">
      <w:r w:rsidRPr="00021E49">
        <w:t>Вибір способу подання вхідних даних (матриця суміжності чи список) безпосередньо впливає на складність та ефективність алгоритмів, що і є предметом дослідження у наших експериментах.</w:t>
      </w:r>
    </w:p>
    <w:p w14:paraId="64FED5CF" w14:textId="0137FABF" w:rsidR="0059388B" w:rsidRPr="00021E49" w:rsidRDefault="0059388B" w:rsidP="0059388B">
      <w:pPr>
        <w:pStyle w:val="3"/>
      </w:pPr>
      <w:bookmarkStart w:id="3" w:name="_Toc164631630"/>
      <w:r w:rsidRPr="00021E49">
        <w:t>2.3 Опис алгоритму псевдокодом</w:t>
      </w:r>
      <w:bookmarkEnd w:id="3"/>
    </w:p>
    <w:p w14:paraId="1F5D4D3A" w14:textId="77777777" w:rsidR="0059388B" w:rsidRPr="00021E49" w:rsidRDefault="0059388B" w:rsidP="0059388B">
      <w:pPr>
        <w:pStyle w:val="4"/>
      </w:pPr>
      <w:r w:rsidRPr="00021E49">
        <w:t>Алгоритми можна описати наступним чином:</w:t>
      </w:r>
    </w:p>
    <w:p w14:paraId="59687A8B" w14:textId="522EDEF4" w:rsidR="0059388B" w:rsidRPr="00021E49" w:rsidRDefault="0059388B" w:rsidP="0059388B">
      <w:pPr>
        <w:pStyle w:val="affa"/>
        <w:numPr>
          <w:ilvl w:val="0"/>
          <w:numId w:val="18"/>
        </w:numPr>
      </w:pPr>
      <w:r w:rsidRPr="00021E49">
        <w:t>BFS з матрицею суміжності (випадок 1):</w:t>
      </w:r>
    </w:p>
    <w:p w14:paraId="25A59787" w14:textId="73EC2199" w:rsidR="0059388B" w:rsidRPr="00021E49" w:rsidRDefault="0059388B" w:rsidP="0059388B">
      <w:r w:rsidRPr="00021E49">
        <w:rPr>
          <w:noProof/>
        </w:rPr>
        <w:drawing>
          <wp:inline distT="0" distB="0" distL="0" distR="0" wp14:anchorId="44D1F20D" wp14:editId="3C6014DB">
            <wp:extent cx="5274310" cy="3312795"/>
            <wp:effectExtent l="0" t="0" r="2540" b="1905"/>
            <wp:docPr id="866427926" name="Рисунок 1"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27926" name="Рисунок 1" descr="Зображення, що містить текст, знімок екрана, програмне забезпечення, Операційна система&#10;&#10;Автоматично згенерований опис"/>
                    <pic:cNvPicPr/>
                  </pic:nvPicPr>
                  <pic:blipFill>
                    <a:blip r:embed="rId9"/>
                    <a:stretch>
                      <a:fillRect/>
                    </a:stretch>
                  </pic:blipFill>
                  <pic:spPr>
                    <a:xfrm>
                      <a:off x="0" y="0"/>
                      <a:ext cx="5274310" cy="3312795"/>
                    </a:xfrm>
                    <a:prstGeom prst="rect">
                      <a:avLst/>
                    </a:prstGeom>
                  </pic:spPr>
                </pic:pic>
              </a:graphicData>
            </a:graphic>
          </wp:inline>
        </w:drawing>
      </w:r>
    </w:p>
    <w:p w14:paraId="1832037C" w14:textId="77777777" w:rsidR="0059388B" w:rsidRPr="00021E49" w:rsidRDefault="0059388B" w:rsidP="0059388B">
      <w:pPr>
        <w:pStyle w:val="affa"/>
        <w:numPr>
          <w:ilvl w:val="0"/>
          <w:numId w:val="18"/>
        </w:numPr>
      </w:pPr>
      <w:r w:rsidRPr="00021E49">
        <w:t>BFS зі списком суміжності (випадок 2): Подібно до випадку 1, але ітерація відбувається над списком суміжності, а не над матрицею.</w:t>
      </w:r>
    </w:p>
    <w:p w14:paraId="51BC6F7B" w14:textId="46A9CC7D" w:rsidR="0059388B" w:rsidRPr="00021E49" w:rsidRDefault="0059388B" w:rsidP="0059388B">
      <w:pPr>
        <w:pStyle w:val="affa"/>
        <w:numPr>
          <w:ilvl w:val="0"/>
          <w:numId w:val="18"/>
        </w:numPr>
      </w:pPr>
      <w:r w:rsidRPr="00021E49">
        <w:t>DFS з матрицею суміжності (випадок 3):</w:t>
      </w:r>
    </w:p>
    <w:p w14:paraId="6E618744" w14:textId="7F14DBB5" w:rsidR="0059388B" w:rsidRPr="00021E49" w:rsidRDefault="0059388B" w:rsidP="0059388B">
      <w:r w:rsidRPr="00021E49">
        <w:rPr>
          <w:noProof/>
        </w:rPr>
        <w:lastRenderedPageBreak/>
        <w:drawing>
          <wp:inline distT="0" distB="0" distL="0" distR="0" wp14:anchorId="5E3DABBC" wp14:editId="16364A98">
            <wp:extent cx="5274310" cy="3374390"/>
            <wp:effectExtent l="0" t="0" r="2540" b="0"/>
            <wp:docPr id="79575854"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5854" name="Рисунок 1" descr="Зображення, що містить текст, знімок екрана, Шрифт&#10;&#10;Автоматично згенерований опис"/>
                    <pic:cNvPicPr/>
                  </pic:nvPicPr>
                  <pic:blipFill>
                    <a:blip r:embed="rId10"/>
                    <a:stretch>
                      <a:fillRect/>
                    </a:stretch>
                  </pic:blipFill>
                  <pic:spPr>
                    <a:xfrm>
                      <a:off x="0" y="0"/>
                      <a:ext cx="5274310" cy="3374390"/>
                    </a:xfrm>
                    <a:prstGeom prst="rect">
                      <a:avLst/>
                    </a:prstGeom>
                  </pic:spPr>
                </pic:pic>
              </a:graphicData>
            </a:graphic>
          </wp:inline>
        </w:drawing>
      </w:r>
    </w:p>
    <w:p w14:paraId="450DADCE" w14:textId="0E72C91E" w:rsidR="0059388B" w:rsidRPr="00021E49" w:rsidRDefault="0059388B" w:rsidP="0059388B">
      <w:pPr>
        <w:pStyle w:val="affa"/>
        <w:numPr>
          <w:ilvl w:val="0"/>
          <w:numId w:val="18"/>
        </w:numPr>
      </w:pPr>
      <w:r w:rsidRPr="00021E49">
        <w:t>DFS зі списком суміжності (випадок 4): Аналогічно до випадку 3, але ітерація відбувається над списком суміжності, а не над матрицею.</w:t>
      </w:r>
    </w:p>
    <w:p w14:paraId="7965964D" w14:textId="77777777" w:rsidR="0059388B" w:rsidRPr="00021E49" w:rsidRDefault="0059388B" w:rsidP="0059388B">
      <w:pPr>
        <w:pStyle w:val="affa"/>
      </w:pPr>
    </w:p>
    <w:p w14:paraId="7ACAE2BC" w14:textId="77777777" w:rsidR="0059388B" w:rsidRPr="00021E49" w:rsidRDefault="0059388B" w:rsidP="0059388B">
      <w:pPr>
        <w:pStyle w:val="4"/>
      </w:pPr>
      <w:r w:rsidRPr="00021E49">
        <w:rPr>
          <w:rStyle w:val="affb"/>
          <w:b w:val="0"/>
          <w:bCs w:val="0"/>
        </w:rPr>
        <w:t>2.4 Теоретичні оцінки складності (Теоретичні оцінки складності)</w:t>
      </w:r>
    </w:p>
    <w:p w14:paraId="54693B09" w14:textId="7BA32506" w:rsidR="0059388B" w:rsidRPr="00021E49" w:rsidRDefault="0059388B" w:rsidP="0059388B">
      <w:pPr>
        <w:pStyle w:val="affa"/>
        <w:numPr>
          <w:ilvl w:val="0"/>
          <w:numId w:val="20"/>
        </w:numPr>
      </w:pPr>
      <w:r w:rsidRPr="00021E49">
        <w:rPr>
          <w:rStyle w:val="affb"/>
        </w:rPr>
        <w:t>BFS (випадок 1 та 2):</w:t>
      </w:r>
      <w:r w:rsidRPr="00021E49">
        <w:t xml:space="preserve"> Складність BFS дорівнює </w:t>
      </w:r>
      <w:r w:rsidRPr="00021E49">
        <w:rPr>
          <w:b/>
          <w:bCs/>
          <w:u w:val="single"/>
        </w:rPr>
        <w:t>O(V + E)</w:t>
      </w:r>
      <w:r w:rsidRPr="00021E49">
        <w:t xml:space="preserve">, де V - кількість вершин, а E - кількість </w:t>
      </w:r>
      <w:proofErr w:type="spellStart"/>
      <w:r w:rsidRPr="00021E49">
        <w:t>ребер</w:t>
      </w:r>
      <w:proofErr w:type="spellEnd"/>
      <w:r w:rsidRPr="00021E49">
        <w:t xml:space="preserve">. При використанні списків суміжності цей алгоритм оптимально працює для розріджених графів, де E набагато менше </w:t>
      </w:r>
      <w:r w:rsidRPr="00021E49">
        <w:rPr>
          <w:b/>
          <w:bCs/>
          <w:u w:val="single"/>
        </w:rPr>
        <w:t>V</w:t>
      </w:r>
      <w:r w:rsidR="007D42E7" w:rsidRPr="00021E49">
        <w:rPr>
          <w:b/>
          <w:bCs/>
          <w:sz w:val="24"/>
          <w:szCs w:val="24"/>
          <w:u w:val="single"/>
          <w:vertAlign w:val="superscript"/>
        </w:rPr>
        <w:t>2</w:t>
      </w:r>
      <w:r w:rsidRPr="00021E49">
        <w:t>. При використанні матриці суміжності складність залишається такою ж, але на практиці алгоритм може працювати повільніше через необхідність перевірки кожного елемента матриці.</w:t>
      </w:r>
    </w:p>
    <w:p w14:paraId="640AA21B" w14:textId="77777777" w:rsidR="0059388B" w:rsidRPr="00021E49" w:rsidRDefault="0059388B" w:rsidP="0059388B">
      <w:pPr>
        <w:pStyle w:val="affa"/>
        <w:numPr>
          <w:ilvl w:val="0"/>
          <w:numId w:val="20"/>
        </w:numPr>
      </w:pPr>
      <w:r w:rsidRPr="00021E49">
        <w:rPr>
          <w:rStyle w:val="affb"/>
        </w:rPr>
        <w:t>DFS (приклади 3 і 4):</w:t>
      </w:r>
      <w:r w:rsidRPr="00021E49">
        <w:t xml:space="preserve"> DFS також демонструє складність </w:t>
      </w:r>
      <w:r w:rsidRPr="00021E49">
        <w:rPr>
          <w:b/>
          <w:bCs/>
          <w:u w:val="single"/>
        </w:rPr>
        <w:t>O(V + E)</w:t>
      </w:r>
      <w:r w:rsidRPr="00021E49">
        <w:t xml:space="preserve"> за тих самих умов. Однак, він має тенденцію бути більш ефективним для пошуку шляхів у графах, де такі шляхи є довгими та звивистими, оскільки його підхід з поверненням назад добре підходить для таких сценаріїв.</w:t>
      </w:r>
    </w:p>
    <w:p w14:paraId="06F9DDD9" w14:textId="3AA960E4" w:rsidR="0059388B" w:rsidRPr="00021E49" w:rsidRDefault="0059388B" w:rsidP="0059388B">
      <w:r w:rsidRPr="00021E49">
        <w:t>Наведені значення складності є верхньою межею</w:t>
      </w:r>
      <w:r w:rsidR="007D42E7" w:rsidRPr="00021E49">
        <w:t xml:space="preserve"> </w:t>
      </w:r>
      <w:r w:rsidR="007D42E7" w:rsidRPr="00021E49">
        <w:rPr>
          <w:b/>
          <w:bCs/>
          <w:u w:val="single"/>
        </w:rPr>
        <w:t>(</w:t>
      </w:r>
      <w:proofErr w:type="spellStart"/>
      <w:r w:rsidR="007D42E7" w:rsidRPr="00021E49">
        <w:rPr>
          <w:b/>
          <w:bCs/>
          <w:u w:val="single"/>
        </w:rPr>
        <w:t>worst-case-scenario</w:t>
      </w:r>
      <w:proofErr w:type="spellEnd"/>
      <w:r w:rsidR="007D42E7" w:rsidRPr="00021E49">
        <w:rPr>
          <w:b/>
          <w:bCs/>
          <w:u w:val="single"/>
        </w:rPr>
        <w:t>)</w:t>
      </w:r>
      <w:r w:rsidRPr="00021E49">
        <w:t>; фактичний час, що витрачається, може бути меншим залежно від структури графа та особливостей реалізації.</w:t>
      </w:r>
    </w:p>
    <w:p w14:paraId="1FA0ECA5" w14:textId="2AA033CF" w:rsidR="001D0B56" w:rsidRPr="00021E49" w:rsidRDefault="001D0B56" w:rsidP="00695466">
      <w:pPr>
        <w:pStyle w:val="1"/>
      </w:pPr>
      <w:bookmarkStart w:id="4" w:name="_Toc164631631"/>
      <w:r w:rsidRPr="00021E49">
        <w:t>Коментарі щодо програмної реалізації</w:t>
      </w:r>
      <w:bookmarkEnd w:id="4"/>
    </w:p>
    <w:p w14:paraId="7BA33E9E" w14:textId="768FCE6E" w:rsidR="001D0B56" w:rsidRPr="00021E49" w:rsidRDefault="001D0B56" w:rsidP="001D0B56">
      <w:r w:rsidRPr="00021E49">
        <w:t xml:space="preserve">Під час розробки алгоритмів побудови матриці досяжності за допомогою BFS та DFS було прийнято декілька рішень для забезпечення ефективності та зрозумілості коду. Вибір структур і типів даних є критично важливим, оскільки </w:t>
      </w:r>
      <w:r w:rsidRPr="00021E49">
        <w:lastRenderedPageBreak/>
        <w:t>вони безпосередньо впливають на продуктивність і зручність використання алгоритмів.</w:t>
      </w:r>
    </w:p>
    <w:p w14:paraId="40A63AF2" w14:textId="77777777" w:rsidR="001D0B56" w:rsidRPr="00021E49" w:rsidRDefault="001D0B56" w:rsidP="001D0B56">
      <w:r w:rsidRPr="00021E49">
        <w:t>Масив для матриць суміжності та досяжності: Масиви були обрані як основна структура даних для представлення матриць суміжності та досяжності через їх характеристики прямого доступу. Масив забезпечує час доступу O(1), що має вирішальне значення для частого доступу та оновлень, які вимагаються алгоритмами BFS та DFS. Цей постійний час доступу дозволяє швидко перевіряти та оновлювати ребра між вершинами та існування шляхів у матриці досяжності.</w:t>
      </w:r>
    </w:p>
    <w:p w14:paraId="2D708B2B" w14:textId="44302005" w:rsidR="007D42E7" w:rsidRPr="00021E49" w:rsidRDefault="001D0B56" w:rsidP="001D0B56">
      <w:r w:rsidRPr="00021E49">
        <w:t>Список масивів для списків суміжності: Для представлення списків суміжності було використано список масивів. Цей вибір був мотивований необхідністю динамічної зміни розміру та можливістю ефективного перебору сусідів заданої вершини. На відміну від зв'язного списку, де пошук сусідів потребує O(n) часу, масив скорочує цей час до O(k), де k - степінь вершини, часто набагато менша за n - кількість вершин.</w:t>
      </w:r>
    </w:p>
    <w:p w14:paraId="1B7F13F3" w14:textId="77777777" w:rsidR="00B00A65" w:rsidRPr="00021E49" w:rsidRDefault="00B00A65" w:rsidP="00B00A65">
      <w:pPr>
        <w:pStyle w:val="3"/>
      </w:pPr>
      <w:bookmarkStart w:id="5" w:name="_Toc164631632"/>
      <w:r w:rsidRPr="00021E49">
        <w:t xml:space="preserve">Структура класу </w:t>
      </w:r>
      <w:proofErr w:type="spellStart"/>
      <w:r w:rsidRPr="00021E49">
        <w:t>Graph</w:t>
      </w:r>
      <w:bookmarkEnd w:id="5"/>
      <w:proofErr w:type="spellEnd"/>
    </w:p>
    <w:p w14:paraId="2F9BAEFE" w14:textId="48ACC2E8" w:rsidR="00B00A65" w:rsidRPr="00021E49" w:rsidRDefault="00B00A65" w:rsidP="00B00A65">
      <w:r w:rsidRPr="00021E49">
        <w:t xml:space="preserve">Клас </w:t>
      </w:r>
      <w:proofErr w:type="spellStart"/>
      <w:r w:rsidRPr="00021E49">
        <w:t>Graph</w:t>
      </w:r>
      <w:proofErr w:type="spellEnd"/>
      <w:r w:rsidRPr="00021E49">
        <w:t xml:space="preserve"> структуровано так, щоб </w:t>
      </w:r>
      <w:proofErr w:type="spellStart"/>
      <w:r w:rsidRPr="00021E49">
        <w:t>інкапсулювати</w:t>
      </w:r>
      <w:proofErr w:type="spellEnd"/>
      <w:r w:rsidRPr="00021E49">
        <w:t xml:space="preserve"> представлення графа, будь то матриця суміжності або</w:t>
      </w:r>
      <w:r w:rsidR="00DD6163" w:rsidRPr="00021E49">
        <w:t xml:space="preserve"> ж</w:t>
      </w:r>
      <w:r w:rsidRPr="00021E49">
        <w:t xml:space="preserve"> список, </w:t>
      </w:r>
      <w:r w:rsidR="00DD6163" w:rsidRPr="00021E49">
        <w:t xml:space="preserve">забезпечивши </w:t>
      </w:r>
      <w:r w:rsidRPr="00021E49">
        <w:t xml:space="preserve">гнучкість. Закриті </w:t>
      </w:r>
      <w:r w:rsidR="00DD6163" w:rsidRPr="00021E49">
        <w:t>(</w:t>
      </w:r>
      <w:proofErr w:type="spellStart"/>
      <w:r w:rsidR="00DD6163" w:rsidRPr="00021E49">
        <w:t>private</w:t>
      </w:r>
      <w:proofErr w:type="spellEnd"/>
      <w:r w:rsidR="00DD6163" w:rsidRPr="00021E49">
        <w:t xml:space="preserve">) </w:t>
      </w:r>
      <w:r w:rsidR="004F2454" w:rsidRPr="00021E49">
        <w:t>властивості</w:t>
      </w:r>
      <w:r w:rsidRPr="00021E49">
        <w:t xml:space="preserve"> </w:t>
      </w:r>
      <w:r w:rsidRPr="00021E49">
        <w:rPr>
          <w:b/>
          <w:bCs/>
          <w:i/>
          <w:iCs/>
        </w:rPr>
        <w:t>_</w:t>
      </w:r>
      <w:proofErr w:type="spellStart"/>
      <w:r w:rsidRPr="00021E49">
        <w:rPr>
          <w:b/>
          <w:bCs/>
          <w:i/>
          <w:iCs/>
        </w:rPr>
        <w:t>adjacencyMatrix</w:t>
      </w:r>
      <w:proofErr w:type="spellEnd"/>
      <w:r w:rsidRPr="00021E49">
        <w:t xml:space="preserve"> та </w:t>
      </w:r>
      <w:r w:rsidRPr="00021E49">
        <w:rPr>
          <w:b/>
          <w:bCs/>
          <w:i/>
          <w:iCs/>
        </w:rPr>
        <w:t>_</w:t>
      </w:r>
      <w:proofErr w:type="spellStart"/>
      <w:r w:rsidRPr="00021E49">
        <w:rPr>
          <w:b/>
          <w:bCs/>
          <w:i/>
          <w:iCs/>
        </w:rPr>
        <w:t>adjacencyList</w:t>
      </w:r>
      <w:proofErr w:type="spellEnd"/>
      <w:r w:rsidRPr="00021E49">
        <w:t xml:space="preserve"> зберігають представлення, а методи доступу </w:t>
      </w:r>
      <w:r w:rsidR="00DD6163" w:rsidRPr="00021E49">
        <w:t>“</w:t>
      </w:r>
      <w:r w:rsidR="004F2454" w:rsidRPr="00021E49">
        <w:t>розпаковують”</w:t>
      </w:r>
      <w:r w:rsidRPr="00021E49">
        <w:t xml:space="preserve"> їх у контрольований спосіб. Кількість вершин, що зберігається в </w:t>
      </w:r>
      <w:r w:rsidRPr="00021E49">
        <w:rPr>
          <w:b/>
          <w:bCs/>
          <w:i/>
          <w:iCs/>
        </w:rPr>
        <w:t>_</w:t>
      </w:r>
      <w:proofErr w:type="spellStart"/>
      <w:r w:rsidRPr="00021E49">
        <w:rPr>
          <w:b/>
          <w:bCs/>
          <w:i/>
          <w:iCs/>
        </w:rPr>
        <w:t>vertices</w:t>
      </w:r>
      <w:proofErr w:type="spellEnd"/>
      <w:r w:rsidRPr="00021E49">
        <w:t>, впливає на створення матриць і списків, забезпечуючи основу для всіх інших методів.</w:t>
      </w:r>
    </w:p>
    <w:p w14:paraId="64CD1926" w14:textId="77777777" w:rsidR="004F2454" w:rsidRPr="00021E49" w:rsidRDefault="00B00A65" w:rsidP="004F2454">
      <w:pPr>
        <w:pStyle w:val="4"/>
      </w:pPr>
      <w:r w:rsidRPr="00021E49">
        <w:t xml:space="preserve">Методи для </w:t>
      </w:r>
      <w:proofErr w:type="spellStart"/>
      <w:r w:rsidRPr="00021E49">
        <w:t>ребер</w:t>
      </w:r>
      <w:proofErr w:type="spellEnd"/>
      <w:r w:rsidRPr="00021E49">
        <w:t xml:space="preserve"> та сусідів: </w:t>
      </w:r>
    </w:p>
    <w:p w14:paraId="02951CF8" w14:textId="26BE1234" w:rsidR="00B00A65" w:rsidRPr="00021E49" w:rsidRDefault="00B00A65" w:rsidP="00B00A65">
      <w:r w:rsidRPr="00021E49">
        <w:t xml:space="preserve">Методи </w:t>
      </w:r>
      <w:proofErr w:type="spellStart"/>
      <w:r w:rsidRPr="00021E49">
        <w:rPr>
          <w:b/>
          <w:bCs/>
        </w:rPr>
        <w:t>AddEdge</w:t>
      </w:r>
      <w:proofErr w:type="spellEnd"/>
      <w:r w:rsidRPr="00021E49">
        <w:t xml:space="preserve"> та </w:t>
      </w:r>
      <w:proofErr w:type="spellStart"/>
      <w:r w:rsidRPr="00021E49">
        <w:rPr>
          <w:b/>
          <w:bCs/>
        </w:rPr>
        <w:t>RemoveEdge</w:t>
      </w:r>
      <w:proofErr w:type="spellEnd"/>
      <w:r w:rsidRPr="00021E49">
        <w:t xml:space="preserve"> керують зв'язками між вершинами, безпосередньо маніпулюючи структурою суміжності. Коли ребра додаються або видаляються, матриці суміжності та досяжності оновлюються, щоб негайно відобразити ці зміни, забезпечуючи узгодженість даних.</w:t>
      </w:r>
    </w:p>
    <w:p w14:paraId="6BBC2C2F" w14:textId="77777777" w:rsidR="004F2454" w:rsidRPr="00021E49" w:rsidRDefault="00B00A65" w:rsidP="004F2454">
      <w:pPr>
        <w:pStyle w:val="4"/>
      </w:pPr>
      <w:r w:rsidRPr="00021E49">
        <w:t xml:space="preserve">Перетворення між представленнями: </w:t>
      </w:r>
    </w:p>
    <w:p w14:paraId="2D850FA4" w14:textId="28CB5FD4" w:rsidR="00B00A65" w:rsidRPr="00021E49" w:rsidRDefault="004F2454" w:rsidP="00B00A65">
      <w:r w:rsidRPr="00021E49">
        <w:t>Б</w:t>
      </w:r>
      <w:r w:rsidR="00B00A65" w:rsidRPr="00021E49">
        <w:t>уло реалізовано можливість перетворення між матрицею суміжності та списком суміжності. Ця гнучкість дозволяє порівнювати вплив різних представлень на продуктивність алгоритмів, дотримуючись експериментальних цілей проекту.</w:t>
      </w:r>
    </w:p>
    <w:p w14:paraId="45EF387B" w14:textId="77777777" w:rsidR="004F2454" w:rsidRPr="00021E49" w:rsidRDefault="00B00A65" w:rsidP="004F2454">
      <w:pPr>
        <w:pStyle w:val="4"/>
      </w:pPr>
      <w:r w:rsidRPr="00021E49">
        <w:t>Черги та стеки:</w:t>
      </w:r>
    </w:p>
    <w:p w14:paraId="64B5CD3C" w14:textId="23607181" w:rsidR="00B00A65" w:rsidRPr="00021E49" w:rsidRDefault="00B00A65" w:rsidP="00B00A65">
      <w:r w:rsidRPr="00021E49">
        <w:t>Вибір черги в BFS зумовлений характером алгоритму обходу рівня, який обробляє вершини пошарово. Черга природно підтримує це, дозволяючи обробляти вершини в порядку їх виявлення. І навпаки, стек був обраний для DFS, щоб полегшити зворотний шлях, який є основним компонентом обходу в глибину. Використовуючи стек, алгоритм природним чином слідує шляхом до своєї глибини, перш ніж розмотувати, щоб дослідити альтернативні шляхи.</w:t>
      </w:r>
    </w:p>
    <w:p w14:paraId="05E25BFF" w14:textId="2D8F72A8" w:rsidR="00B00A65" w:rsidRPr="00021E49" w:rsidRDefault="00B00A65" w:rsidP="00B00A65">
      <w:r w:rsidRPr="00021E49">
        <w:t xml:space="preserve">Таким чином, структури і типи даних були ретельно підібрані, щоб відповідати вимогам і очікуваній поведінці алгоритмів. Вони були реалізовані таким чином, </w:t>
      </w:r>
      <w:r w:rsidRPr="00021E49">
        <w:lastRenderedPageBreak/>
        <w:t>щоб досягти балансу між ефективністю роботи та зрозумілістю програмного потоку, що дозволяє проводити точний та глибокий експериментальний аналіз.</w:t>
      </w:r>
    </w:p>
    <w:p w14:paraId="4F11F984" w14:textId="1D5B1841" w:rsidR="0059388B" w:rsidRPr="00021E49" w:rsidRDefault="004B6C50" w:rsidP="00695466">
      <w:pPr>
        <w:pStyle w:val="1"/>
      </w:pPr>
      <w:bookmarkStart w:id="6" w:name="_Toc164631633"/>
      <w:r w:rsidRPr="00021E49">
        <w:t>Посилання на GitHub репозиторій</w:t>
      </w:r>
      <w:bookmarkEnd w:id="6"/>
    </w:p>
    <w:p w14:paraId="38E03712" w14:textId="6AC2040C" w:rsidR="004B6C50" w:rsidRPr="0074743D" w:rsidRDefault="004B6C50" w:rsidP="004B6C50">
      <w:pPr>
        <w:rPr>
          <w:lang w:val="en-US"/>
        </w:rPr>
      </w:pPr>
      <w:r w:rsidRPr="00767F6F">
        <w:rPr>
          <w:b/>
          <w:bCs/>
        </w:rPr>
        <w:t>Посилання</w:t>
      </w:r>
      <w:r w:rsidR="00767F6F" w:rsidRPr="00767F6F">
        <w:rPr>
          <w:b/>
          <w:bCs/>
        </w:rPr>
        <w:t>:</w:t>
      </w:r>
      <w:r w:rsidR="00767F6F">
        <w:t xml:space="preserve"> </w:t>
      </w:r>
      <w:r w:rsidR="00767F6F" w:rsidRPr="00767F6F">
        <w:rPr>
          <w:color w:val="003E75" w:themeColor="background2" w:themeShade="40"/>
          <w:u w:val="single"/>
        </w:rPr>
        <w:t>https://github.com/WhatIsYourAlibi/Discrete-Math-Project</w:t>
      </w:r>
    </w:p>
    <w:p w14:paraId="4C402555" w14:textId="22254843" w:rsidR="004B6C50" w:rsidRPr="00695466" w:rsidRDefault="00695466" w:rsidP="00695466">
      <w:pPr>
        <w:pStyle w:val="1"/>
      </w:pPr>
      <w:bookmarkStart w:id="7" w:name="_Toc164631634"/>
      <w:r>
        <w:t>О</w:t>
      </w:r>
      <w:r w:rsidR="00DE694C" w:rsidRPr="00695466">
        <w:t>пис експериментальної частини</w:t>
      </w:r>
      <w:bookmarkEnd w:id="7"/>
    </w:p>
    <w:p w14:paraId="63ABC9FF" w14:textId="6E05D5BE" w:rsidR="00D14C77" w:rsidRPr="00021E49" w:rsidRDefault="00D14C77" w:rsidP="00D14C77">
      <w:pPr>
        <w:pStyle w:val="3"/>
      </w:pPr>
      <w:bookmarkStart w:id="8" w:name="_Toc164631635"/>
      <w:r w:rsidRPr="00021E49">
        <w:t>4.1 Схема експериментів, вибір параметрів</w:t>
      </w:r>
      <w:bookmarkEnd w:id="8"/>
    </w:p>
    <w:p w14:paraId="0321AF16" w14:textId="53A6C13E" w:rsidR="00791BB5" w:rsidRPr="00021E49" w:rsidRDefault="00D14C77" w:rsidP="00D14C77">
      <w:r w:rsidRPr="00021E49">
        <w:t xml:space="preserve">Експериментальний компонент цього проекту був ретельно структурований для оцінки часової складності алгоритмів BFS та DFS при побудові матриць досяжності для графів різного розміру та щільності. Розміри графів варіювалися від 20 до 200 вершин, з кроком, що відображає масштаб, на якому зміни складності стають помітними. </w:t>
      </w:r>
      <w:r w:rsidR="00300B3C" w:rsidRPr="00021E49">
        <w:t>Експеримент розглядав графи з такою кількістю вер</w:t>
      </w:r>
      <w:r w:rsidR="00791BB5" w:rsidRPr="00021E49">
        <w:t>ш</w:t>
      </w:r>
      <w:r w:rsidR="00300B3C" w:rsidRPr="00021E49">
        <w:t xml:space="preserve">ин: </w:t>
      </w:r>
      <w:proofErr w:type="spellStart"/>
      <w:r w:rsidR="0072489E" w:rsidRPr="00021E49">
        <w:rPr>
          <w:b/>
          <w:bCs/>
        </w:rPr>
        <w:t>sizes</w:t>
      </w:r>
      <w:proofErr w:type="spellEnd"/>
      <w:r w:rsidR="0072489E" w:rsidRPr="00021E49">
        <w:rPr>
          <w:b/>
          <w:bCs/>
        </w:rPr>
        <w:t xml:space="preserve"> =</w:t>
      </w:r>
      <w:r w:rsidR="0072489E" w:rsidRPr="00021E49">
        <w:t xml:space="preserve"> </w:t>
      </w:r>
      <w:r w:rsidR="00791BB5" w:rsidRPr="00021E49">
        <w:rPr>
          <w:b/>
          <w:bCs/>
        </w:rPr>
        <w:t>{ 20, 40, 60, 80, 100, 120, 140, 160, 180, 200</w:t>
      </w:r>
      <w:r w:rsidR="00791BB5" w:rsidRPr="00021E49">
        <w:t xml:space="preserve"> }.</w:t>
      </w:r>
    </w:p>
    <w:p w14:paraId="50711A58" w14:textId="3F504A5B" w:rsidR="00D14C77" w:rsidRPr="00021E49" w:rsidRDefault="00791BB5" w:rsidP="00D14C77">
      <w:r w:rsidRPr="00021E49">
        <w:t>Також б</w:t>
      </w:r>
      <w:r w:rsidR="00D14C77" w:rsidRPr="00021E49">
        <w:t>уло обрано п'ять різних рівнів щільності - від розрідженої до щільної, щоб забезпечити широкий спектр типів графів</w:t>
      </w:r>
      <w:r w:rsidR="0072489E" w:rsidRPr="00021E49">
        <w:t xml:space="preserve">: </w:t>
      </w:r>
      <w:proofErr w:type="spellStart"/>
      <w:r w:rsidR="0072489E" w:rsidRPr="00021E49">
        <w:rPr>
          <w:b/>
          <w:bCs/>
        </w:rPr>
        <w:t>densities</w:t>
      </w:r>
      <w:proofErr w:type="spellEnd"/>
      <w:r w:rsidR="0072489E" w:rsidRPr="00021E49">
        <w:rPr>
          <w:b/>
          <w:bCs/>
        </w:rPr>
        <w:t xml:space="preserve"> = { 0.1, 0.25, 0.4, 0.55, 0.7}.</w:t>
      </w:r>
    </w:p>
    <w:p w14:paraId="1E0C9297" w14:textId="77777777" w:rsidR="00D14C77" w:rsidRPr="00021E49" w:rsidRDefault="00D14C77" w:rsidP="00D14C77">
      <w:r w:rsidRPr="00021E49">
        <w:t xml:space="preserve">Щільність була обрана на основі ймовірності існування ребра між будь-якими двома вершинами. Вони були визначені як відношення кількості </w:t>
      </w:r>
      <w:proofErr w:type="spellStart"/>
      <w:r w:rsidRPr="00021E49">
        <w:t>ребер</w:t>
      </w:r>
      <w:proofErr w:type="spellEnd"/>
      <w:r w:rsidRPr="00021E49">
        <w:t xml:space="preserve"> до кількості можливих </w:t>
      </w:r>
      <w:proofErr w:type="spellStart"/>
      <w:r w:rsidRPr="00021E49">
        <w:t>ребер</w:t>
      </w:r>
      <w:proofErr w:type="spellEnd"/>
      <w:r w:rsidRPr="00021E49">
        <w:t xml:space="preserve">, причому конкретні значення були визначені для того, щоб підкреслити продуктивність в розріджених, </w:t>
      </w:r>
      <w:proofErr w:type="spellStart"/>
      <w:r w:rsidRPr="00021E49">
        <w:t>помірно</w:t>
      </w:r>
      <w:proofErr w:type="spellEnd"/>
      <w:r w:rsidRPr="00021E49">
        <w:t xml:space="preserve"> щільних і щільних сценаріях.</w:t>
      </w:r>
    </w:p>
    <w:p w14:paraId="63605E8E" w14:textId="6B684A82" w:rsidR="00D14C77" w:rsidRPr="00021E49" w:rsidRDefault="00D14C77" w:rsidP="00D14C77">
      <w:r w:rsidRPr="00021E49">
        <w:t xml:space="preserve">Для кожної комбінації розміру та щільності було проведено </w:t>
      </w:r>
      <w:r w:rsidR="003B0B85" w:rsidRPr="00021E49">
        <w:rPr>
          <w:b/>
          <w:bCs/>
        </w:rPr>
        <w:t>100</w:t>
      </w:r>
      <w:r w:rsidRPr="00021E49">
        <w:rPr>
          <w:b/>
          <w:bCs/>
        </w:rPr>
        <w:t xml:space="preserve"> ітерацій,</w:t>
      </w:r>
      <w:r w:rsidRPr="00021E49">
        <w:t xml:space="preserve"> щоб зменшити мінливість, спричинену </w:t>
      </w:r>
      <w:r w:rsidR="003B0B85" w:rsidRPr="00021E49">
        <w:t>різними технічними</w:t>
      </w:r>
      <w:r w:rsidRPr="00021E49">
        <w:t xml:space="preserve"> факторами, та забезпечити статистичну значущість. Кожен граф генерувався випадковим чином перед виконанням алгоритмів, щоб запобігти впливу процесу генерації графа на час роботи алгоритму.</w:t>
      </w:r>
    </w:p>
    <w:p w14:paraId="0318542B" w14:textId="5190780E" w:rsidR="00D14C77" w:rsidRPr="00021E49" w:rsidRDefault="00D14C77" w:rsidP="003B0B85">
      <w:pPr>
        <w:pStyle w:val="3"/>
      </w:pPr>
      <w:bookmarkStart w:id="9" w:name="_Toc164631636"/>
      <w:r w:rsidRPr="00021E49">
        <w:t>4.2 Результати експериментів у вигляді таблиць</w:t>
      </w:r>
      <w:bookmarkEnd w:id="9"/>
    </w:p>
    <w:p w14:paraId="57619C48" w14:textId="4E9F6816" w:rsidR="00D14C77" w:rsidRPr="00021E49" w:rsidRDefault="00D14C77" w:rsidP="00D14C77">
      <w:r w:rsidRPr="00021E49">
        <w:t>Результати були ретельно записані, зосереджуючись на середньому часі виконання обох алгоритмів для кожного розміру та щільності графа. Ці результати були зведені в таблиці для наочної візуалізації та порівняння. Таблиці містять стовпчики для розміру графа, щільності, середнього часу для BFS з матрицею суміжності, середнього часу для BFS зі списком суміжності, середнього часу для DFS з матрицею суміжності та середнього часу для DFS зі списком суміжності.</w:t>
      </w:r>
      <w:r w:rsidR="003B0B85" w:rsidRPr="00021E49">
        <w:t xml:space="preserve"> Дані подані у файлі: </w:t>
      </w:r>
      <w:r w:rsidR="0071780D" w:rsidRPr="00021E49">
        <w:t>“</w:t>
      </w:r>
      <w:proofErr w:type="spellStart"/>
      <w:r w:rsidR="0071780D" w:rsidRPr="00021E49">
        <w:t>experiment_results.tsv</w:t>
      </w:r>
      <w:proofErr w:type="spellEnd"/>
      <w:r w:rsidR="0071780D" w:rsidRPr="00021E49">
        <w:t xml:space="preserve">” (у </w:t>
      </w:r>
      <w:proofErr w:type="spellStart"/>
      <w:r w:rsidR="0071780D" w:rsidRPr="00021E49">
        <w:t>GitHub</w:t>
      </w:r>
      <w:proofErr w:type="spellEnd"/>
      <w:r w:rsidR="00A052C7" w:rsidRPr="00021E49">
        <w:t xml:space="preserve"> репозиторії).</w:t>
      </w:r>
    </w:p>
    <w:p w14:paraId="56B56BDF" w14:textId="57C69E11" w:rsidR="00D14C77" w:rsidRPr="00021E49" w:rsidRDefault="00D14C77" w:rsidP="00A052C7">
      <w:pPr>
        <w:pStyle w:val="3"/>
      </w:pPr>
      <w:bookmarkStart w:id="10" w:name="_Toc164631637"/>
      <w:r w:rsidRPr="00021E49">
        <w:lastRenderedPageBreak/>
        <w:t>4.3 Аналіз отриманих результатів</w:t>
      </w:r>
      <w:bookmarkEnd w:id="10"/>
    </w:p>
    <w:p w14:paraId="08F82235" w14:textId="77777777" w:rsidR="00D14C77" w:rsidRPr="00021E49" w:rsidRDefault="00D14C77" w:rsidP="00D14C77">
      <w:r w:rsidRPr="00021E49">
        <w:t xml:space="preserve">В результаті аналізу отриманих даних було виявлено декілька закономірностей. Для розріджених графів списки суміжності постійно перевершували матриці суміжності, що підтверджує теоретичний аналіз часової складності. Це пояснюється здатністю списків </w:t>
      </w:r>
      <w:proofErr w:type="spellStart"/>
      <w:r w:rsidRPr="00021E49">
        <w:t>компактно</w:t>
      </w:r>
      <w:proofErr w:type="spellEnd"/>
      <w:r w:rsidRPr="00021E49">
        <w:t xml:space="preserve"> представляти розріджені зв'язки, зменшуючи непотрібні обчислення.</w:t>
      </w:r>
    </w:p>
    <w:p w14:paraId="3244F6B7" w14:textId="77777777" w:rsidR="00D14C77" w:rsidRPr="00021E49" w:rsidRDefault="00D14C77" w:rsidP="00D14C77">
      <w:r w:rsidRPr="00021E49">
        <w:t>Зі збільшенням щільності графа розрив у продуктивності між цими двома способами представлення скорочується, причому матриці суміжності іноді пропонують конкурентну або вищу продуктивність, особливо в графах меншого розміру, де накладні витрати на перевірку кожного потенційного ребра стають менш значними порівняно з накладними витратами на обхід по списку.</w:t>
      </w:r>
    </w:p>
    <w:p w14:paraId="1AB98B72" w14:textId="77777777" w:rsidR="00D14C77" w:rsidRPr="00021E49" w:rsidRDefault="00D14C77" w:rsidP="00D14C77">
      <w:r w:rsidRPr="00021E49">
        <w:t>DFS показав помітну різницю в продуктивності порівняно з BFS при використанні списків суміжності на більш щільних графах, що, ймовірно, пов'язано з орієнтованим на глибину обходом, який може призвести до більш швидкого виявлення досяжності для певних структур графа.</w:t>
      </w:r>
    </w:p>
    <w:p w14:paraId="5B275A65" w14:textId="77777777" w:rsidR="00D14C77" w:rsidRPr="00021E49" w:rsidRDefault="00D14C77" w:rsidP="00D14C77">
      <w:r w:rsidRPr="00021E49">
        <w:t xml:space="preserve">З точки зору початкової продуктивності, виміряний час узгоджувався з теоретичною складністю </w:t>
      </w:r>
      <w:r w:rsidRPr="00021E49">
        <w:rPr>
          <w:b/>
          <w:bCs/>
        </w:rPr>
        <w:t>O(V + E)</w:t>
      </w:r>
      <w:r w:rsidRPr="00021E49">
        <w:t xml:space="preserve"> для обох алгоритмів. Однак на фактичну продуктивність впливали такі фактори, як мова реалізації, розміщення структури даних у пам'яті та </w:t>
      </w:r>
      <w:proofErr w:type="spellStart"/>
      <w:r w:rsidRPr="00021E49">
        <w:t>кешування</w:t>
      </w:r>
      <w:proofErr w:type="spellEnd"/>
      <w:r w:rsidRPr="00021E49">
        <w:t xml:space="preserve"> процесора, які не були враховані в теоретичній моделі.</w:t>
      </w:r>
    </w:p>
    <w:p w14:paraId="6A7D3B28" w14:textId="3ED79FBE" w:rsidR="00767F6F" w:rsidRDefault="00D14C77" w:rsidP="00D14C77">
      <w:pPr>
        <w:rPr>
          <w:lang w:val="en-US"/>
        </w:rPr>
      </w:pPr>
      <w:r w:rsidRPr="00021E49">
        <w:t>Цей аналіз демонструє необхідність врахування як теоретичної, так і емпіричної продуктивності при оцінці алгоритмів. Він також висвітлює вплив представлення даних на ефективність алгоритму, підкреслюючи важливість вибору відповідних структур даних на основі специфічних характеристик і вимо</w:t>
      </w:r>
      <w:r w:rsidR="008F3327" w:rsidRPr="00021E49">
        <w:t>г.</w:t>
      </w:r>
    </w:p>
    <w:p w14:paraId="7084EC7E" w14:textId="37B08EE5" w:rsidR="00A7420C" w:rsidRDefault="00A7420C" w:rsidP="0040285C">
      <w:pPr>
        <w:pStyle w:val="3"/>
      </w:pPr>
      <w:bookmarkStart w:id="11" w:name="_Toc164631638"/>
      <w:r>
        <w:lastRenderedPageBreak/>
        <w:t>Графічне представле</w:t>
      </w:r>
      <w:r w:rsidR="0040285C">
        <w:t>ння отриманих результатів</w:t>
      </w:r>
      <w:bookmarkEnd w:id="11"/>
    </w:p>
    <w:p w14:paraId="0E99AA3B" w14:textId="71EF63F3" w:rsidR="0040285C" w:rsidRPr="0040285C" w:rsidRDefault="0040285C" w:rsidP="0040285C">
      <w:r>
        <w:rPr>
          <w:noProof/>
        </w:rPr>
        <w:drawing>
          <wp:inline distT="0" distB="0" distL="0" distR="0" wp14:anchorId="22D4BFA4" wp14:editId="7CD42EF7">
            <wp:extent cx="5274310" cy="3956050"/>
            <wp:effectExtent l="0" t="0" r="2540" b="6350"/>
            <wp:docPr id="1915756736" name="Рисунок 2" descr="Зображення, що містить ряд, схема, Графік,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56736" name="Рисунок 2" descr="Зображення, що містить ряд, схема, Графік, текст&#10;&#10;Автоматично згенерований опис"/>
                    <pic:cNvPicPr/>
                  </pic:nvPicPr>
                  <pic:blipFill>
                    <a:blip r:embed="rId1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drawing>
          <wp:inline distT="0" distB="0" distL="0" distR="0" wp14:anchorId="0653D9E7" wp14:editId="6025BC8E">
            <wp:extent cx="5274310" cy="3956050"/>
            <wp:effectExtent l="0" t="0" r="2540" b="6350"/>
            <wp:docPr id="1952485199" name="Рисунок 3" descr="Зображення, що містить ряд, схема, Графік,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85199" name="Рисунок 3" descr="Зображення, що містить ряд, схема, Графік, текст&#10;&#10;Автоматично згенерований опис"/>
                    <pic:cNvPicPr/>
                  </pic:nvPicPr>
                  <pic:blipFill>
                    <a:blip r:embed="rId1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lastRenderedPageBreak/>
        <w:drawing>
          <wp:inline distT="0" distB="0" distL="0" distR="0" wp14:anchorId="3AFECA2C" wp14:editId="29FA450A">
            <wp:extent cx="5274310" cy="3956050"/>
            <wp:effectExtent l="0" t="0" r="2540" b="6350"/>
            <wp:docPr id="2038830680" name="Рисунок 4"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30680" name="Рисунок 4" descr="Зображення, що містить ряд, Графік, схема, текст&#10;&#10;Автоматично згенерований опис"/>
                    <pic:cNvPicPr/>
                  </pic:nvPicPr>
                  <pic:blipFill>
                    <a:blip r:embed="rId1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drawing>
          <wp:inline distT="0" distB="0" distL="0" distR="0" wp14:anchorId="2185F280" wp14:editId="44C60399">
            <wp:extent cx="5274310" cy="3956050"/>
            <wp:effectExtent l="0" t="0" r="2540" b="6350"/>
            <wp:docPr id="1748493558" name="Рисунок 5"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93558" name="Рисунок 5" descr="Зображення, що містить ряд, Графік, схема, текст&#10;&#10;Автоматично згенерований опис"/>
                    <pic:cNvPicPr/>
                  </pic:nvPicPr>
                  <pic:blipFill>
                    <a:blip r:embed="rId1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lastRenderedPageBreak/>
        <w:drawing>
          <wp:inline distT="0" distB="0" distL="0" distR="0" wp14:anchorId="2381BC24" wp14:editId="6A1A4263">
            <wp:extent cx="5274310" cy="3956050"/>
            <wp:effectExtent l="0" t="0" r="2540" b="6350"/>
            <wp:docPr id="2003245672" name="Рисунок 14" descr="Зображення, що містить ряд, Графік, текст,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45672" name="Рисунок 14" descr="Зображення, що містить ряд, Графік, текст, схема&#10;&#10;Автоматично згенерований опис"/>
                    <pic:cNvPicPr/>
                  </pic:nvPicPr>
                  <pic:blipFill>
                    <a:blip r:embed="rId1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drawing>
          <wp:inline distT="0" distB="0" distL="0" distR="0" wp14:anchorId="30A12C70" wp14:editId="1E3C71BE">
            <wp:extent cx="5274310" cy="3956050"/>
            <wp:effectExtent l="0" t="0" r="2540" b="6350"/>
            <wp:docPr id="497426214" name="Рисунок 15" descr="Зображення, що містить ряд, схема, Графік,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26214" name="Рисунок 15" descr="Зображення, що містить ряд, схема, Графік, текст&#10;&#10;Автоматично згенерований опис"/>
                    <pic:cNvPicPr/>
                  </pic:nvPicPr>
                  <pic:blipFill>
                    <a:blip r:embed="rId1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lastRenderedPageBreak/>
        <w:drawing>
          <wp:inline distT="0" distB="0" distL="0" distR="0" wp14:anchorId="6397311F" wp14:editId="46166047">
            <wp:extent cx="5274310" cy="3956050"/>
            <wp:effectExtent l="0" t="0" r="2540" b="6350"/>
            <wp:docPr id="567210435" name="Рисунок 16"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10435" name="Рисунок 16" descr="Зображення, що містить ряд, Графік, схема, текст&#10;&#10;Автоматично згенерований опис"/>
                    <pic:cNvPicPr/>
                  </pic:nvPicPr>
                  <pic:blipFill>
                    <a:blip r:embed="rId1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drawing>
          <wp:inline distT="0" distB="0" distL="0" distR="0" wp14:anchorId="01FE0894" wp14:editId="1BFA7E09">
            <wp:extent cx="5274310" cy="3956050"/>
            <wp:effectExtent l="0" t="0" r="2540" b="6350"/>
            <wp:docPr id="403683125" name="Рисунок 17"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83125" name="Рисунок 17" descr="Зображення, що містить ряд, Графік, схема, текст&#10;&#10;Автоматично згенерований опис"/>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sidR="004528BA">
        <w:rPr>
          <w:noProof/>
        </w:rPr>
        <w:lastRenderedPageBreak/>
        <w:drawing>
          <wp:inline distT="0" distB="0" distL="0" distR="0" wp14:anchorId="1DD12C6A" wp14:editId="175B391B">
            <wp:extent cx="5274310" cy="3956050"/>
            <wp:effectExtent l="0" t="0" r="2540" b="6350"/>
            <wp:docPr id="991813079" name="Рисунок 26"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13079" name="Рисунок 26" descr="Зображення, що містить ряд, Графік, схема, текст&#10;&#10;Автоматично згенерований опис"/>
                    <pic:cNvPicPr/>
                  </pic:nvPicPr>
                  <pic:blipFill>
                    <a:blip r:embed="rId1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sidR="004528BA">
        <w:rPr>
          <w:noProof/>
        </w:rPr>
        <w:drawing>
          <wp:inline distT="0" distB="0" distL="0" distR="0" wp14:anchorId="4AA76E82" wp14:editId="258C0B8D">
            <wp:extent cx="5274310" cy="3956050"/>
            <wp:effectExtent l="0" t="0" r="2540" b="6350"/>
            <wp:docPr id="626455447" name="Рисунок 27"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55447" name="Рисунок 27" descr="Зображення, що містить ряд, Графік, схема, текст&#10;&#10;Автоматично згенерований опис"/>
                    <pic:cNvPicPr/>
                  </pic:nvPicPr>
                  <pic:blipFill>
                    <a:blip r:embed="rId2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sidR="004528BA">
        <w:rPr>
          <w:noProof/>
        </w:rPr>
        <w:lastRenderedPageBreak/>
        <w:drawing>
          <wp:inline distT="0" distB="0" distL="0" distR="0" wp14:anchorId="758C3E86" wp14:editId="14EE12CC">
            <wp:extent cx="5274310" cy="3956050"/>
            <wp:effectExtent l="0" t="0" r="2540" b="6350"/>
            <wp:docPr id="1490626912" name="Рисунок 28"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26912" name="Рисунок 28" descr="Зображення, що містить ряд, Графік, схема, текст&#10;&#10;Автоматично згенерований опис"/>
                    <pic:cNvPicPr/>
                  </pic:nvPicPr>
                  <pic:blipFill>
                    <a:blip r:embed="rId2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sidR="004528BA">
        <w:rPr>
          <w:noProof/>
        </w:rPr>
        <w:drawing>
          <wp:inline distT="0" distB="0" distL="0" distR="0" wp14:anchorId="4AED3AA0" wp14:editId="2A9A2F2D">
            <wp:extent cx="5274310" cy="3956050"/>
            <wp:effectExtent l="0" t="0" r="2540" b="6350"/>
            <wp:docPr id="335021185" name="Рисунок 29" descr="Зображення, що містить ряд, Графік, текст,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21185" name="Рисунок 29" descr="Зображення, що містить ряд, Графік, текст, схема&#10;&#10;Автоматично згенерований опис"/>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lastRenderedPageBreak/>
        <w:drawing>
          <wp:inline distT="0" distB="0" distL="0" distR="0" wp14:anchorId="014B34E7" wp14:editId="6E40153D">
            <wp:extent cx="5274310" cy="3956050"/>
            <wp:effectExtent l="0" t="0" r="2540" b="6350"/>
            <wp:docPr id="276388334" name="Рисунок 18" descr="Зображення, що містить ряд, Графік, текст,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88334" name="Рисунок 18" descr="Зображення, що містить ряд, Графік, текст, схема&#10;&#10;Автоматично згенерований опис"/>
                    <pic:cNvPicPr/>
                  </pic:nvPicPr>
                  <pic:blipFill>
                    <a:blip r:embed="rId2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drawing>
          <wp:inline distT="0" distB="0" distL="0" distR="0" wp14:anchorId="1C8ED0F2" wp14:editId="41758A67">
            <wp:extent cx="5274310" cy="3956050"/>
            <wp:effectExtent l="0" t="0" r="2540" b="6350"/>
            <wp:docPr id="1234716594" name="Рисунок 19"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16594" name="Рисунок 19" descr="Зображення, що містить ряд, Графік, схема, текст&#10;&#10;Автоматично згенерований опис"/>
                    <pic:cNvPicPr/>
                  </pic:nvPicPr>
                  <pic:blipFill>
                    <a:blip r:embed="rId2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lastRenderedPageBreak/>
        <w:drawing>
          <wp:inline distT="0" distB="0" distL="0" distR="0" wp14:anchorId="53192F88" wp14:editId="46EED0B6">
            <wp:extent cx="5274310" cy="3956050"/>
            <wp:effectExtent l="0" t="0" r="2540" b="6350"/>
            <wp:docPr id="1291467572" name="Рисунок 20"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67572" name="Рисунок 20" descr="Зображення, що містить ряд, Графік, схема, текст&#10;&#10;Автоматично згенерований опис"/>
                    <pic:cNvPicPr/>
                  </pic:nvPicPr>
                  <pic:blipFill>
                    <a:blip r:embed="rId2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drawing>
          <wp:inline distT="0" distB="0" distL="0" distR="0" wp14:anchorId="54A3E801" wp14:editId="3226ADB0">
            <wp:extent cx="5274310" cy="3956050"/>
            <wp:effectExtent l="0" t="0" r="2540" b="6350"/>
            <wp:docPr id="283224656" name="Рисунок 21"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24656" name="Рисунок 21" descr="Зображення, що містить ряд, Графік, схема, текст&#10;&#10;Автоматично згенерований опис"/>
                    <pic:cNvPicPr/>
                  </pic:nvPicPr>
                  <pic:blipFill>
                    <a:blip r:embed="rId2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sidR="00444F57">
        <w:rPr>
          <w:noProof/>
        </w:rPr>
        <w:lastRenderedPageBreak/>
        <w:drawing>
          <wp:inline distT="0" distB="0" distL="0" distR="0" wp14:anchorId="113C0839" wp14:editId="5025A1A6">
            <wp:extent cx="5274310" cy="3956050"/>
            <wp:effectExtent l="0" t="0" r="2540" b="6350"/>
            <wp:docPr id="1093558104" name="Рисунок 30"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58104" name="Рисунок 30" descr="Зображення, що містить ряд, Графік, схема, текст&#10;&#10;Автоматично згенерований опис"/>
                    <pic:cNvPicPr/>
                  </pic:nvPicPr>
                  <pic:blipFill>
                    <a:blip r:embed="rId2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sidR="00444F57">
        <w:rPr>
          <w:noProof/>
        </w:rPr>
        <w:drawing>
          <wp:inline distT="0" distB="0" distL="0" distR="0" wp14:anchorId="3FB46006" wp14:editId="643BCA16">
            <wp:extent cx="5274310" cy="3956050"/>
            <wp:effectExtent l="0" t="0" r="2540" b="6350"/>
            <wp:docPr id="905814909" name="Рисунок 31" descr="Зображення, що містить ряд, Графік, текст,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4909" name="Рисунок 31" descr="Зображення, що містить ряд, Графік, текст, схема&#10;&#10;Автоматично згенерований опис"/>
                    <pic:cNvPicPr/>
                  </pic:nvPicPr>
                  <pic:blipFill>
                    <a:blip r:embed="rId2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sidR="00444F57">
        <w:rPr>
          <w:noProof/>
        </w:rPr>
        <w:lastRenderedPageBreak/>
        <w:drawing>
          <wp:inline distT="0" distB="0" distL="0" distR="0" wp14:anchorId="46D34702" wp14:editId="67E5AB23">
            <wp:extent cx="5274310" cy="3956050"/>
            <wp:effectExtent l="0" t="0" r="2540" b="6350"/>
            <wp:docPr id="1143093526" name="Рисунок 32"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93526" name="Рисунок 32" descr="Зображення, що містить ряд, Графік, схема, текст&#10;&#10;Автоматично згенерований опис"/>
                    <pic:cNvPicPr/>
                  </pic:nvPicPr>
                  <pic:blipFill>
                    <a:blip r:embed="rId2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sidR="00444F57">
        <w:rPr>
          <w:noProof/>
        </w:rPr>
        <w:drawing>
          <wp:inline distT="0" distB="0" distL="0" distR="0" wp14:anchorId="07DA59B1" wp14:editId="544FBD4F">
            <wp:extent cx="5274310" cy="3956050"/>
            <wp:effectExtent l="0" t="0" r="2540" b="6350"/>
            <wp:docPr id="247484039" name="Рисунок 33"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84039" name="Рисунок 33" descr="Зображення, що містить ряд, Графік, схема, текст&#10;&#10;Автоматично згенерований опис"/>
                    <pic:cNvPicPr/>
                  </pic:nvPicPr>
                  <pic:blipFill>
                    <a:blip r:embed="rId3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20DBAE23" w14:textId="68CFCD76" w:rsidR="009F700F" w:rsidRPr="00021E49" w:rsidRDefault="009F700F" w:rsidP="00D14C77"/>
    <w:p w14:paraId="754FFAFA" w14:textId="77777777" w:rsidR="009F700F" w:rsidRPr="00021E49" w:rsidRDefault="009F700F" w:rsidP="009F700F"/>
    <w:p w14:paraId="185C431B" w14:textId="0874D4B7" w:rsidR="009F700F" w:rsidRPr="00021E49" w:rsidRDefault="009F700F" w:rsidP="009F700F">
      <w:pPr>
        <w:pStyle w:val="1"/>
      </w:pPr>
      <w:bookmarkStart w:id="12" w:name="_Toc164631639"/>
      <w:r w:rsidRPr="00021E49">
        <w:lastRenderedPageBreak/>
        <w:t>Розподіл роботи між членами команди</w:t>
      </w:r>
      <w:bookmarkEnd w:id="12"/>
    </w:p>
    <w:p w14:paraId="29F2A339" w14:textId="74DE377B" w:rsidR="009F700F" w:rsidRPr="00021E49" w:rsidRDefault="00292345" w:rsidP="009F700F">
      <w:pPr>
        <w:rPr>
          <w:rStyle w:val="affb"/>
        </w:rPr>
      </w:pPr>
      <w:r w:rsidRPr="00021E49">
        <w:rPr>
          <w:rStyle w:val="affb"/>
        </w:rPr>
        <w:t>Омельченко Емір</w:t>
      </w:r>
      <w:r w:rsidR="009F700F" w:rsidRPr="00021E49">
        <w:rPr>
          <w:rStyle w:val="affb"/>
        </w:rPr>
        <w:t>: Розробка та впровадження алгоритму</w:t>
      </w:r>
    </w:p>
    <w:p w14:paraId="5C6C98B3" w14:textId="6DE8EFBE" w:rsidR="009F700F" w:rsidRPr="00021E49" w:rsidRDefault="00292345" w:rsidP="00292345">
      <w:r w:rsidRPr="00021E49">
        <w:t xml:space="preserve">Емір </w:t>
      </w:r>
      <w:r w:rsidR="009F700F" w:rsidRPr="00021E49">
        <w:t>зосередився на розробці та реалізації алгоритмів. Це включало написання початкових версій алгоритмів BFS і DFS, оптимізацію коду для підвищення продуктивності та забезпечення коректної роботи алгоритмів як для матриць суміжності, так і для списків.</w:t>
      </w:r>
    </w:p>
    <w:p w14:paraId="4D2AE072" w14:textId="627EA8BD" w:rsidR="009F700F" w:rsidRPr="00021E49" w:rsidRDefault="00292345" w:rsidP="009F700F">
      <w:pPr>
        <w:rPr>
          <w:rStyle w:val="affb"/>
        </w:rPr>
      </w:pPr>
      <w:proofErr w:type="spellStart"/>
      <w:r w:rsidRPr="00021E49">
        <w:rPr>
          <w:rStyle w:val="affb"/>
        </w:rPr>
        <w:t>Сегеда</w:t>
      </w:r>
      <w:proofErr w:type="spellEnd"/>
      <w:r w:rsidRPr="00021E49">
        <w:rPr>
          <w:rStyle w:val="affb"/>
        </w:rPr>
        <w:t xml:space="preserve"> Михайло</w:t>
      </w:r>
      <w:r w:rsidR="009F700F" w:rsidRPr="00021E49">
        <w:rPr>
          <w:rStyle w:val="affb"/>
        </w:rPr>
        <w:t>: Експериментальний дизайн та аналіз</w:t>
      </w:r>
    </w:p>
    <w:p w14:paraId="00F151F4" w14:textId="670B3C9D" w:rsidR="009F700F" w:rsidRPr="00021E49" w:rsidRDefault="00292345" w:rsidP="009F700F">
      <w:r w:rsidRPr="00021E49">
        <w:t>Михайло</w:t>
      </w:r>
      <w:r w:rsidR="009F700F" w:rsidRPr="00021E49">
        <w:t xml:space="preserve"> відповідав за розробку експериментального фреймворку. Він розробив схему тестування, включаючи визначення розмірів і щільності графів, а також налаштування середовища для проведення численних ітерацій, необхідних для збору достатньої кількості даних. Після того, як дані були зібрані, </w:t>
      </w:r>
      <w:r w:rsidR="00695466">
        <w:t>Михайло</w:t>
      </w:r>
      <w:r w:rsidR="009F700F" w:rsidRPr="00021E49">
        <w:t xml:space="preserve"> провів аналіз, інтерпретував результати і порівняв їх з теоретичними очікуваннями.</w:t>
      </w:r>
    </w:p>
    <w:p w14:paraId="44E1BDA1" w14:textId="77777777" w:rsidR="009F700F" w:rsidRPr="00021E49" w:rsidRDefault="009F700F" w:rsidP="009F700F">
      <w:pPr>
        <w:rPr>
          <w:rStyle w:val="affb"/>
        </w:rPr>
      </w:pPr>
      <w:r w:rsidRPr="00021E49">
        <w:rPr>
          <w:rStyle w:val="affb"/>
        </w:rPr>
        <w:t>Спільні зусилля: Тестування та документація</w:t>
      </w:r>
    </w:p>
    <w:p w14:paraId="2334A7FA" w14:textId="77777777" w:rsidR="009F700F" w:rsidRPr="00021E49" w:rsidRDefault="009F700F" w:rsidP="009F700F">
      <w:r w:rsidRPr="00021E49">
        <w:t>Обидва учасники тісно співпрацювали на етапі тестування. Вони разом працювали над визначенням граничних ситуацій для алгоритмів і перевіркою правильності результатів. Вони також розділили завдання документування проекту, де кожен учасник писав різні розділи звіту, а потім перевіряв роботу один одного на узгодженість і точність.</w:t>
      </w:r>
    </w:p>
    <w:p w14:paraId="29B902D8" w14:textId="333D37D2" w:rsidR="009F700F" w:rsidRPr="00021E49" w:rsidRDefault="009F700F" w:rsidP="009F700F">
      <w:r w:rsidRPr="00021E49">
        <w:t>Розподіл праці був розроблений таким чином, щоб використовувати сильні сторони кожного учасника, забезпечуючи при цьому рівний внесок обох в основні аспекти проекту.</w:t>
      </w:r>
    </w:p>
    <w:p w14:paraId="2F478F83" w14:textId="5BEB721B" w:rsidR="00021E49" w:rsidRDefault="00021E49" w:rsidP="00021E49">
      <w:pPr>
        <w:pStyle w:val="1"/>
      </w:pPr>
      <w:bookmarkStart w:id="13" w:name="_Toc164631640"/>
      <w:r w:rsidRPr="00021E49">
        <w:t>Висновки</w:t>
      </w:r>
      <w:bookmarkEnd w:id="13"/>
    </w:p>
    <w:p w14:paraId="1914BC5B" w14:textId="632808A6" w:rsidR="00671EEA" w:rsidRDefault="00427472" w:rsidP="00671EEA">
      <w:r>
        <w:t>П</w:t>
      </w:r>
      <w:r w:rsidR="00671EEA">
        <w:t xml:space="preserve">о-перше, було підтверджено, що вибір структури даних суттєво впливає на ефективність </w:t>
      </w:r>
      <w:proofErr w:type="spellStart"/>
      <w:r w:rsidR="00671EEA">
        <w:t>графових</w:t>
      </w:r>
      <w:proofErr w:type="spellEnd"/>
      <w:r w:rsidR="00671EEA">
        <w:t xml:space="preserve"> алгоритмів. Список суміжності виявився більш ефективним для розріджених графів, тоді як матриця суміжності показала потенційні переваги в сценаріях щільних графів, особливо коли розмір графа був відносно невеликим. Це спостереження підкреслює необхідність враховувати природу даних графа при виборі алгоритму для практичного застосування.</w:t>
      </w:r>
    </w:p>
    <w:p w14:paraId="4B8AAE73" w14:textId="77777777" w:rsidR="00671EEA" w:rsidRDefault="00671EEA" w:rsidP="00671EEA">
      <w:r>
        <w:t xml:space="preserve">По-друге, експериментальні результати проекту підтвердили теоретичну складність </w:t>
      </w:r>
      <w:r w:rsidRPr="00427472">
        <w:rPr>
          <w:b/>
          <w:bCs/>
        </w:rPr>
        <w:t>O(V + E)</w:t>
      </w:r>
      <w:r>
        <w:t xml:space="preserve"> для алгоритмів BFS і DFS. Однак експерименти також висвітлили розбіжності, які можуть виникнути між теоретичними прогнозами і реальною продуктивністю, підкресливши важливість емпіричного тестування.</w:t>
      </w:r>
    </w:p>
    <w:p w14:paraId="22533EE1" w14:textId="77777777" w:rsidR="00671EEA" w:rsidRDefault="00671EEA" w:rsidP="00671EEA">
      <w:r>
        <w:t xml:space="preserve">По-третє, реалізація обох алгоритмів в єдиному фреймворку продемонструвала універсальність BFS і DFS при застосуванні до різних представлень графів. Незважаючи на внутрішні відмінності між цими методами обходу, їх </w:t>
      </w:r>
      <w:r>
        <w:lastRenderedPageBreak/>
        <w:t>адаптивність була очевидною, оскільки вони успішно застосовувалися як до матриць суміжності, так і до списків без значної модифікації основної логіки.</w:t>
      </w:r>
    </w:p>
    <w:p w14:paraId="6EA0140E" w14:textId="0D3FE81B" w:rsidR="00671EEA" w:rsidRDefault="00671EEA" w:rsidP="00671EEA">
      <w:r>
        <w:t xml:space="preserve">З точки зору командної роботи та управління проектами, проект проілюстрував цінність чіткої комунікації та справедливого розподілу завдань між членами команди. </w:t>
      </w:r>
    </w:p>
    <w:p w14:paraId="0E2E4085" w14:textId="228EF4BB" w:rsidR="00671EEA" w:rsidRDefault="00671EEA" w:rsidP="00671EEA">
      <w:r>
        <w:t>Нарешті, проект сприяв глибшому розумінню алгоритмів обходу графів. Він забезпечив практичне розуміння їхньої поведінки в різних умовах</w:t>
      </w:r>
      <w:r w:rsidR="00011FB1">
        <w:t>.</w:t>
      </w:r>
    </w:p>
    <w:p w14:paraId="44A2C580" w14:textId="614F75C2" w:rsidR="00671EEA" w:rsidRDefault="00671EEA" w:rsidP="00671EEA">
      <w:r>
        <w:t>Отримані результати не тільки збагатили наше розуміння цих алгоритмів, але й підкреслили важливість емпіричної перевірки в галузі аналізу алгоритмів.</w:t>
      </w:r>
    </w:p>
    <w:p w14:paraId="43EAA7A7" w14:textId="0391FA68" w:rsidR="00695466" w:rsidRDefault="00695466" w:rsidP="00695466">
      <w:pPr>
        <w:pStyle w:val="1"/>
      </w:pPr>
      <w:bookmarkStart w:id="14" w:name="_Toc164631641"/>
      <w:r>
        <w:t>Джерела</w:t>
      </w:r>
      <w:bookmarkEnd w:id="14"/>
    </w:p>
    <w:p w14:paraId="3D9ECC88" w14:textId="63998964" w:rsidR="00695466" w:rsidRDefault="00695466" w:rsidP="00695466">
      <w:pPr>
        <w:pStyle w:val="affa"/>
        <w:numPr>
          <w:ilvl w:val="0"/>
          <w:numId w:val="23"/>
        </w:numPr>
      </w:pPr>
      <w:hyperlink r:id="rId31" w:tgtFrame="_blank" w:tooltip="https://chat.openai.com/" w:history="1">
        <w:r w:rsidRPr="00695466">
          <w:rPr>
            <w:rStyle w:val="aff3"/>
            <w:rFonts w:ascii="inherit" w:hAnsi="inherit" w:cs="Noto Sans"/>
            <w:color w:val="003E75" w:themeColor="background2" w:themeShade="40"/>
            <w:bdr w:val="none" w:sz="0" w:space="0" w:color="auto" w:frame="1"/>
          </w:rPr>
          <w:t>https://chat.openai.com/</w:t>
        </w:r>
      </w:hyperlink>
      <w:r w:rsidRPr="00695466">
        <w:rPr>
          <w:bdr w:val="none" w:sz="0" w:space="0" w:color="auto" w:frame="1"/>
        </w:rPr>
        <w:t xml:space="preserve"> - був використаний для оптимізації коду та в деяких випадках, як </w:t>
      </w:r>
      <w:r>
        <w:rPr>
          <w:bdr w:val="none" w:sz="0" w:space="0" w:color="auto" w:frame="1"/>
        </w:rPr>
        <w:t xml:space="preserve">інструмент робити з </w:t>
      </w:r>
      <w:r w:rsidRPr="00695466">
        <w:rPr>
          <w:bdr w:val="none" w:sz="0" w:space="0" w:color="auto" w:frame="1"/>
        </w:rPr>
        <w:t>документаці</w:t>
      </w:r>
      <w:r>
        <w:rPr>
          <w:bdr w:val="none" w:sz="0" w:space="0" w:color="auto" w:frame="1"/>
        </w:rPr>
        <w:t>єю;</w:t>
      </w:r>
    </w:p>
    <w:p w14:paraId="10194B2F" w14:textId="6CDFB32B" w:rsidR="00695466" w:rsidRDefault="00695466" w:rsidP="00695466">
      <w:pPr>
        <w:pStyle w:val="affa"/>
        <w:numPr>
          <w:ilvl w:val="0"/>
          <w:numId w:val="23"/>
        </w:numPr>
      </w:pPr>
      <w:hyperlink r:id="rId32" w:tgtFrame="_blank" w:tooltip="https://en.wikipedia.org/wiki/Breadth-first_search" w:history="1">
        <w:r w:rsidRPr="00695466">
          <w:rPr>
            <w:rStyle w:val="aff3"/>
            <w:rFonts w:ascii="inherit" w:hAnsi="inherit" w:cs="Noto Sans"/>
            <w:color w:val="003E75" w:themeColor="background2" w:themeShade="40"/>
            <w:bdr w:val="none" w:sz="0" w:space="0" w:color="auto" w:frame="1"/>
          </w:rPr>
          <w:t>https://en.wikipedia.org/wiki/Breadth-first_search</w:t>
        </w:r>
      </w:hyperlink>
      <w:r w:rsidRPr="00695466">
        <w:rPr>
          <w:bdr w:val="none" w:sz="0" w:space="0" w:color="auto" w:frame="1"/>
        </w:rPr>
        <w:t xml:space="preserve"> - література</w:t>
      </w:r>
      <w:r>
        <w:rPr>
          <w:bdr w:val="none" w:sz="0" w:space="0" w:color="auto" w:frame="1"/>
        </w:rPr>
        <w:t>;</w:t>
      </w:r>
    </w:p>
    <w:p w14:paraId="35661262" w14:textId="5CE97381" w:rsidR="00695466" w:rsidRDefault="00695466" w:rsidP="00695466">
      <w:pPr>
        <w:pStyle w:val="affa"/>
        <w:numPr>
          <w:ilvl w:val="0"/>
          <w:numId w:val="23"/>
        </w:numPr>
      </w:pPr>
      <w:hyperlink r:id="rId33" w:tgtFrame="_blank" w:tooltip="https://en.wikipedia.org/wiki/Depth-first_search" w:history="1">
        <w:r w:rsidRPr="00695466">
          <w:rPr>
            <w:rStyle w:val="aff3"/>
            <w:rFonts w:ascii="inherit" w:hAnsi="inherit" w:cs="Noto Sans"/>
            <w:color w:val="003E75" w:themeColor="background2" w:themeShade="40"/>
            <w:bdr w:val="none" w:sz="0" w:space="0" w:color="auto" w:frame="1"/>
          </w:rPr>
          <w:t>https://en.wikipedia.org/wiki/Depth-first_search</w:t>
        </w:r>
      </w:hyperlink>
      <w:r w:rsidRPr="00695466">
        <w:rPr>
          <w:bdr w:val="none" w:sz="0" w:space="0" w:color="auto" w:frame="1"/>
        </w:rPr>
        <w:t xml:space="preserve"> - література</w:t>
      </w:r>
      <w:r>
        <w:rPr>
          <w:bdr w:val="none" w:sz="0" w:space="0" w:color="auto" w:frame="1"/>
        </w:rPr>
        <w:t>;</w:t>
      </w:r>
    </w:p>
    <w:p w14:paraId="27DBF7F2" w14:textId="21B5D15B" w:rsidR="00695466" w:rsidRDefault="00695466" w:rsidP="00695466">
      <w:pPr>
        <w:pStyle w:val="affa"/>
        <w:numPr>
          <w:ilvl w:val="0"/>
          <w:numId w:val="23"/>
        </w:numPr>
      </w:pPr>
      <w:r>
        <w:rPr>
          <w:b/>
          <w:bCs/>
          <w:bdr w:val="none" w:sz="0" w:space="0" w:color="auto" w:frame="1"/>
          <w:lang w:val="en-US"/>
        </w:rPr>
        <w:t>“</w:t>
      </w:r>
      <w:proofErr w:type="spellStart"/>
      <w:r w:rsidRPr="00695466">
        <w:rPr>
          <w:b/>
          <w:bCs/>
          <w:bdr w:val="none" w:sz="0" w:space="0" w:color="auto" w:frame="1"/>
        </w:rPr>
        <w:t>The</w:t>
      </w:r>
      <w:proofErr w:type="spellEnd"/>
      <w:r w:rsidRPr="00695466">
        <w:rPr>
          <w:b/>
          <w:bCs/>
          <w:bdr w:val="none" w:sz="0" w:space="0" w:color="auto" w:frame="1"/>
        </w:rPr>
        <w:t xml:space="preserve"> </w:t>
      </w:r>
      <w:proofErr w:type="spellStart"/>
      <w:r w:rsidRPr="00695466">
        <w:rPr>
          <w:b/>
          <w:bCs/>
          <w:bdr w:val="none" w:sz="0" w:space="0" w:color="auto" w:frame="1"/>
        </w:rPr>
        <w:t>algorithm</w:t>
      </w:r>
      <w:proofErr w:type="spellEnd"/>
      <w:r w:rsidRPr="00695466">
        <w:rPr>
          <w:b/>
          <w:bCs/>
          <w:bdr w:val="none" w:sz="0" w:space="0" w:color="auto" w:frame="1"/>
        </w:rPr>
        <w:t xml:space="preserve"> </w:t>
      </w:r>
      <w:proofErr w:type="spellStart"/>
      <w:r w:rsidRPr="00695466">
        <w:rPr>
          <w:b/>
          <w:bCs/>
          <w:bdr w:val="none" w:sz="0" w:space="0" w:color="auto" w:frame="1"/>
        </w:rPr>
        <w:t>design</w:t>
      </w:r>
      <w:proofErr w:type="spellEnd"/>
      <w:r w:rsidRPr="00695466">
        <w:rPr>
          <w:b/>
          <w:bCs/>
          <w:bdr w:val="none" w:sz="0" w:space="0" w:color="auto" w:frame="1"/>
        </w:rPr>
        <w:t xml:space="preserve"> </w:t>
      </w:r>
      <w:proofErr w:type="spellStart"/>
      <w:r w:rsidRPr="00695466">
        <w:rPr>
          <w:b/>
          <w:bCs/>
          <w:bdr w:val="none" w:sz="0" w:space="0" w:color="auto" w:frame="1"/>
        </w:rPr>
        <w:t>manual</w:t>
      </w:r>
      <w:proofErr w:type="spellEnd"/>
      <w:r w:rsidRPr="00695466">
        <w:rPr>
          <w:b/>
          <w:bCs/>
          <w:bdr w:val="none" w:sz="0" w:space="0" w:color="auto" w:frame="1"/>
        </w:rPr>
        <w:t xml:space="preserve">. </w:t>
      </w:r>
      <w:proofErr w:type="spellStart"/>
      <w:r w:rsidRPr="00695466">
        <w:rPr>
          <w:b/>
          <w:bCs/>
          <w:bdr w:val="none" w:sz="0" w:space="0" w:color="auto" w:frame="1"/>
        </w:rPr>
        <w:t>Steven</w:t>
      </w:r>
      <w:proofErr w:type="spellEnd"/>
      <w:r w:rsidRPr="00695466">
        <w:rPr>
          <w:b/>
          <w:bCs/>
          <w:bdr w:val="none" w:sz="0" w:space="0" w:color="auto" w:frame="1"/>
        </w:rPr>
        <w:t xml:space="preserve"> </w:t>
      </w:r>
      <w:proofErr w:type="spellStart"/>
      <w:r w:rsidRPr="00695466">
        <w:rPr>
          <w:b/>
          <w:bCs/>
          <w:bdr w:val="none" w:sz="0" w:space="0" w:color="auto" w:frame="1"/>
        </w:rPr>
        <w:t>S.Skiena</w:t>
      </w:r>
      <w:proofErr w:type="spellEnd"/>
      <w:r>
        <w:rPr>
          <w:b/>
          <w:bCs/>
          <w:bdr w:val="none" w:sz="0" w:space="0" w:color="auto" w:frame="1"/>
          <w:lang w:val="en-US"/>
        </w:rPr>
        <w:t>”</w:t>
      </w:r>
      <w:r w:rsidRPr="00695466">
        <w:rPr>
          <w:bdr w:val="none" w:sz="0" w:space="0" w:color="auto" w:frame="1"/>
        </w:rPr>
        <w:t xml:space="preserve"> </w:t>
      </w:r>
      <w:r>
        <w:rPr>
          <w:bdr w:val="none" w:sz="0" w:space="0" w:color="auto" w:frame="1"/>
        </w:rPr>
        <w:t>–</w:t>
      </w:r>
      <w:r w:rsidRPr="00695466">
        <w:rPr>
          <w:bdr w:val="none" w:sz="0" w:space="0" w:color="auto" w:frame="1"/>
        </w:rPr>
        <w:t xml:space="preserve"> література</w:t>
      </w:r>
      <w:r>
        <w:rPr>
          <w:bdr w:val="none" w:sz="0" w:space="0" w:color="auto" w:frame="1"/>
        </w:rPr>
        <w:t xml:space="preserve"> </w:t>
      </w:r>
      <w:r>
        <w:rPr>
          <w:bdr w:val="none" w:sz="0" w:space="0" w:color="auto" w:frame="1"/>
          <w:lang w:val="en-US"/>
        </w:rPr>
        <w:t xml:space="preserve">[V </w:t>
      </w:r>
      <w:r>
        <w:rPr>
          <w:bdr w:val="none" w:sz="0" w:space="0" w:color="auto" w:frame="1"/>
        </w:rPr>
        <w:t>розділ</w:t>
      </w:r>
      <w:r>
        <w:rPr>
          <w:bdr w:val="none" w:sz="0" w:space="0" w:color="auto" w:frame="1"/>
          <w:lang w:val="en-US"/>
        </w:rPr>
        <w:t>].</w:t>
      </w:r>
    </w:p>
    <w:p w14:paraId="737487E0" w14:textId="77777777" w:rsidR="00695466" w:rsidRPr="00695466" w:rsidRDefault="00695466" w:rsidP="00695466"/>
    <w:sectPr w:rsidR="00695466" w:rsidRPr="00695466" w:rsidSect="000D1E20">
      <w:footerReference w:type="default" r:id="rId34"/>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73C641" w14:textId="77777777" w:rsidR="000D1E20" w:rsidRDefault="000D1E20" w:rsidP="00C6554A">
      <w:pPr>
        <w:spacing w:before="0" w:after="0" w:line="240" w:lineRule="auto"/>
      </w:pPr>
      <w:r>
        <w:separator/>
      </w:r>
    </w:p>
  </w:endnote>
  <w:endnote w:type="continuationSeparator" w:id="0">
    <w:p w14:paraId="2E789455" w14:textId="77777777" w:rsidR="000D1E20" w:rsidRDefault="000D1E20"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Noto Sans">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9C027" w14:textId="77777777" w:rsidR="00767F6F" w:rsidRDefault="00ED7C44">
    <w:pPr>
      <w:pStyle w:val="aa"/>
    </w:pPr>
    <w:r>
      <w:rPr>
        <w:lang w:bidi="uk-UA"/>
      </w:rPr>
      <w:t xml:space="preserve">Сторінка </w:t>
    </w:r>
    <w:r>
      <w:rPr>
        <w:lang w:bidi="uk-UA"/>
      </w:rPr>
      <w:fldChar w:fldCharType="begin"/>
    </w:r>
    <w:r>
      <w:rPr>
        <w:lang w:bidi="uk-UA"/>
      </w:rPr>
      <w:instrText xml:space="preserve"> PAGE  \* Arabic  \* MERGEFORMAT </w:instrText>
    </w:r>
    <w:r>
      <w:rPr>
        <w:lang w:bidi="uk-UA"/>
      </w:rPr>
      <w:fldChar w:fldCharType="separate"/>
    </w:r>
    <w:r w:rsidR="0089714F">
      <w:rPr>
        <w:noProof/>
        <w:lang w:bidi="uk-UA"/>
      </w:rPr>
      <w:t>1</w:t>
    </w:r>
    <w:r>
      <w:rPr>
        <w:lang w:bidi="uk-U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C12E86" w14:textId="77777777" w:rsidR="000D1E20" w:rsidRDefault="000D1E20" w:rsidP="00C6554A">
      <w:pPr>
        <w:spacing w:before="0" w:after="0" w:line="240" w:lineRule="auto"/>
      </w:pPr>
      <w:r>
        <w:separator/>
      </w:r>
    </w:p>
  </w:footnote>
  <w:footnote w:type="continuationSeparator" w:id="0">
    <w:p w14:paraId="439DE203" w14:textId="77777777" w:rsidR="000D1E20" w:rsidRDefault="000D1E20"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Стаття %1."/>
      <w:lvlJc w:val="left"/>
      <w:pPr>
        <w:ind w:left="0" w:firstLine="0"/>
      </w:pPr>
    </w:lvl>
    <w:lvl w:ilvl="1">
      <w:start w:val="1"/>
      <w:numFmt w:val="decimalZero"/>
      <w:isLgl/>
      <w:lvlText w:val="Розділ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86979F2"/>
    <w:multiLevelType w:val="multilevel"/>
    <w:tmpl w:val="0422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6D06EC9"/>
    <w:multiLevelType w:val="multilevel"/>
    <w:tmpl w:val="E80CA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C30A3D"/>
    <w:multiLevelType w:val="hybridMultilevel"/>
    <w:tmpl w:val="A3C06BD2"/>
    <w:lvl w:ilvl="0" w:tplc="0422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9153213"/>
    <w:multiLevelType w:val="hybridMultilevel"/>
    <w:tmpl w:val="91B8ECA6"/>
    <w:lvl w:ilvl="0" w:tplc="04220013">
      <w:start w:val="1"/>
      <w:numFmt w:val="upperRoman"/>
      <w:lvlText w:val="%1."/>
      <w:lvlJc w:val="righ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5FF20DF4"/>
    <w:multiLevelType w:val="hybridMultilevel"/>
    <w:tmpl w:val="F0C4288C"/>
    <w:lvl w:ilvl="0" w:tplc="04220013">
      <w:start w:val="1"/>
      <w:numFmt w:val="upperRoman"/>
      <w:lvlText w:val="%1."/>
      <w:lvlJc w:val="righ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63F908E6"/>
    <w:multiLevelType w:val="hybridMultilevel"/>
    <w:tmpl w:val="1CBCDD9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68D90991"/>
    <w:multiLevelType w:val="hybridMultilevel"/>
    <w:tmpl w:val="48C8809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78F51D20"/>
    <w:multiLevelType w:val="multilevel"/>
    <w:tmpl w:val="FB405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7044926">
    <w:abstractNumId w:val="9"/>
  </w:num>
  <w:num w:numId="2" w16cid:durableId="351608360">
    <w:abstractNumId w:val="8"/>
  </w:num>
  <w:num w:numId="3" w16cid:durableId="1003430216">
    <w:abstractNumId w:val="8"/>
  </w:num>
  <w:num w:numId="4" w16cid:durableId="1946576010">
    <w:abstractNumId w:val="9"/>
  </w:num>
  <w:num w:numId="5" w16cid:durableId="1461608693">
    <w:abstractNumId w:val="14"/>
  </w:num>
  <w:num w:numId="6" w16cid:durableId="739212092">
    <w:abstractNumId w:val="10"/>
  </w:num>
  <w:num w:numId="7" w16cid:durableId="1285312693">
    <w:abstractNumId w:val="11"/>
  </w:num>
  <w:num w:numId="8" w16cid:durableId="1799713895">
    <w:abstractNumId w:val="7"/>
  </w:num>
  <w:num w:numId="9" w16cid:durableId="910850305">
    <w:abstractNumId w:val="6"/>
  </w:num>
  <w:num w:numId="10" w16cid:durableId="1324040751">
    <w:abstractNumId w:val="5"/>
  </w:num>
  <w:num w:numId="11" w16cid:durableId="1570729561">
    <w:abstractNumId w:val="4"/>
  </w:num>
  <w:num w:numId="12" w16cid:durableId="1793668778">
    <w:abstractNumId w:val="3"/>
  </w:num>
  <w:num w:numId="13" w16cid:durableId="953295205">
    <w:abstractNumId w:val="2"/>
  </w:num>
  <w:num w:numId="14" w16cid:durableId="1448084339">
    <w:abstractNumId w:val="1"/>
  </w:num>
  <w:num w:numId="15" w16cid:durableId="1454324686">
    <w:abstractNumId w:val="0"/>
  </w:num>
  <w:num w:numId="16" w16cid:durableId="1500273028">
    <w:abstractNumId w:val="19"/>
  </w:num>
  <w:num w:numId="17" w16cid:durableId="1535386793">
    <w:abstractNumId w:val="12"/>
  </w:num>
  <w:num w:numId="18" w16cid:durableId="1425686991">
    <w:abstractNumId w:val="16"/>
  </w:num>
  <w:num w:numId="19" w16cid:durableId="1545673264">
    <w:abstractNumId w:val="13"/>
  </w:num>
  <w:num w:numId="20" w16cid:durableId="1593736582">
    <w:abstractNumId w:val="17"/>
  </w:num>
  <w:num w:numId="21" w16cid:durableId="1239366209">
    <w:abstractNumId w:val="20"/>
  </w:num>
  <w:num w:numId="22" w16cid:durableId="52168606">
    <w:abstractNumId w:val="18"/>
  </w:num>
  <w:num w:numId="23" w16cid:durableId="17123396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0A2"/>
    <w:rsid w:val="00011FB1"/>
    <w:rsid w:val="00021E49"/>
    <w:rsid w:val="000D1E20"/>
    <w:rsid w:val="001D0B56"/>
    <w:rsid w:val="002554CD"/>
    <w:rsid w:val="00292345"/>
    <w:rsid w:val="00293B83"/>
    <w:rsid w:val="002B4294"/>
    <w:rsid w:val="00300B3C"/>
    <w:rsid w:val="00333D0D"/>
    <w:rsid w:val="003408D5"/>
    <w:rsid w:val="003B0B85"/>
    <w:rsid w:val="0040285C"/>
    <w:rsid w:val="00427472"/>
    <w:rsid w:val="00444F57"/>
    <w:rsid w:val="004528BA"/>
    <w:rsid w:val="004B6C50"/>
    <w:rsid w:val="004C049F"/>
    <w:rsid w:val="004F2454"/>
    <w:rsid w:val="005000E2"/>
    <w:rsid w:val="0059388B"/>
    <w:rsid w:val="00671EEA"/>
    <w:rsid w:val="00695466"/>
    <w:rsid w:val="006A3CE7"/>
    <w:rsid w:val="006E2692"/>
    <w:rsid w:val="0071780D"/>
    <w:rsid w:val="0072489E"/>
    <w:rsid w:val="0074743D"/>
    <w:rsid w:val="00767F6F"/>
    <w:rsid w:val="00791BB5"/>
    <w:rsid w:val="007D42E7"/>
    <w:rsid w:val="0089714F"/>
    <w:rsid w:val="008F3327"/>
    <w:rsid w:val="00982DE7"/>
    <w:rsid w:val="009F700F"/>
    <w:rsid w:val="00A052C7"/>
    <w:rsid w:val="00A13B91"/>
    <w:rsid w:val="00A32A63"/>
    <w:rsid w:val="00A7420C"/>
    <w:rsid w:val="00B00A65"/>
    <w:rsid w:val="00B76D24"/>
    <w:rsid w:val="00BA653D"/>
    <w:rsid w:val="00C6554A"/>
    <w:rsid w:val="00D14C77"/>
    <w:rsid w:val="00DD6163"/>
    <w:rsid w:val="00DE694C"/>
    <w:rsid w:val="00E420A2"/>
    <w:rsid w:val="00ED7C44"/>
    <w:rsid w:val="00F661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11EEF"/>
  <w15:chartTrackingRefBased/>
  <w15:docId w15:val="{D56AD2F9-CE91-4870-847C-074BD4995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uk-UA"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767F6F"/>
    <w:rPr>
      <w:color w:val="00192F" w:themeColor="background2" w:themeShade="1A"/>
    </w:rPr>
  </w:style>
  <w:style w:type="paragraph" w:styleId="1">
    <w:name w:val="heading 1"/>
    <w:basedOn w:val="a1"/>
    <w:next w:val="a1"/>
    <w:link w:val="10"/>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2">
    <w:name w:val="heading 2"/>
    <w:basedOn w:val="a1"/>
    <w:next w:val="a1"/>
    <w:link w:val="20"/>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3">
    <w:name w:val="heading 3"/>
    <w:basedOn w:val="a1"/>
    <w:next w:val="a1"/>
    <w:link w:val="30"/>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4">
    <w:name w:val="heading 4"/>
    <w:basedOn w:val="a1"/>
    <w:next w:val="a1"/>
    <w:link w:val="40"/>
    <w:uiPriority w:val="9"/>
    <w:unhideWhenUsed/>
    <w:qFormat/>
    <w:rsid w:val="0059388B"/>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6">
    <w:name w:val="heading 6"/>
    <w:basedOn w:val="a1"/>
    <w:next w:val="a1"/>
    <w:link w:val="60"/>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7">
    <w:name w:val="heading 7"/>
    <w:basedOn w:val="a1"/>
    <w:next w:val="a1"/>
    <w:link w:val="70"/>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8">
    <w:name w:val="heading 8"/>
    <w:basedOn w:val="a1"/>
    <w:next w:val="a1"/>
    <w:link w:val="80"/>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333D0D"/>
    <w:rPr>
      <w:rFonts w:asciiTheme="majorHAnsi" w:eastAsiaTheme="majorEastAsia" w:hAnsiTheme="majorHAnsi" w:cstheme="majorBidi"/>
      <w:color w:val="007789" w:themeColor="accent1" w:themeShade="BF"/>
      <w:sz w:val="32"/>
    </w:rPr>
  </w:style>
  <w:style w:type="character" w:customStyle="1" w:styleId="20">
    <w:name w:val="Заголовок 2 Знак"/>
    <w:basedOn w:val="a2"/>
    <w:link w:val="2"/>
    <w:uiPriority w:val="9"/>
    <w:rsid w:val="00333D0D"/>
    <w:rPr>
      <w:rFonts w:asciiTheme="majorHAnsi" w:eastAsiaTheme="majorEastAsia" w:hAnsiTheme="majorHAnsi" w:cstheme="majorBidi"/>
      <w:caps/>
      <w:color w:val="007789" w:themeColor="accent1" w:themeShade="BF"/>
      <w:sz w:val="24"/>
    </w:rPr>
  </w:style>
  <w:style w:type="paragraph" w:customStyle="1" w:styleId="a5">
    <w:name w:val="Контактна інформація"/>
    <w:basedOn w:val="a1"/>
    <w:uiPriority w:val="4"/>
    <w:qFormat/>
    <w:rsid w:val="00C6554A"/>
    <w:pPr>
      <w:spacing w:before="0" w:after="0"/>
      <w:jc w:val="center"/>
    </w:pPr>
  </w:style>
  <w:style w:type="paragraph" w:styleId="a0">
    <w:name w:val="List Bullet"/>
    <w:basedOn w:val="a1"/>
    <w:uiPriority w:val="10"/>
    <w:unhideWhenUsed/>
    <w:qFormat/>
    <w:rsid w:val="00C6554A"/>
    <w:pPr>
      <w:numPr>
        <w:numId w:val="4"/>
      </w:numPr>
    </w:pPr>
  </w:style>
  <w:style w:type="paragraph" w:styleId="a6">
    <w:name w:val="Title"/>
    <w:basedOn w:val="a1"/>
    <w:link w:val="a7"/>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a7">
    <w:name w:val="Назва Знак"/>
    <w:basedOn w:val="a2"/>
    <w:link w:val="a6"/>
    <w:uiPriority w:val="2"/>
    <w:rsid w:val="00333D0D"/>
    <w:rPr>
      <w:rFonts w:asciiTheme="majorHAnsi" w:eastAsiaTheme="majorEastAsia" w:hAnsiTheme="majorHAnsi" w:cstheme="majorBidi"/>
      <w:color w:val="007789" w:themeColor="accent1" w:themeShade="BF"/>
      <w:kern w:val="28"/>
      <w:sz w:val="60"/>
    </w:rPr>
  </w:style>
  <w:style w:type="paragraph" w:styleId="a8">
    <w:name w:val="Subtitle"/>
    <w:basedOn w:val="a1"/>
    <w:link w:val="a9"/>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a9">
    <w:name w:val="Підзаголовок Знак"/>
    <w:basedOn w:val="a2"/>
    <w:link w:val="a8"/>
    <w:uiPriority w:val="3"/>
    <w:rsid w:val="00333D0D"/>
    <w:rPr>
      <w:rFonts w:asciiTheme="majorHAnsi" w:eastAsiaTheme="majorEastAsia" w:hAnsiTheme="majorHAnsi" w:cstheme="majorBidi"/>
      <w:caps/>
      <w:sz w:val="26"/>
    </w:rPr>
  </w:style>
  <w:style w:type="paragraph" w:styleId="aa">
    <w:name w:val="footer"/>
    <w:basedOn w:val="a1"/>
    <w:link w:val="ab"/>
    <w:uiPriority w:val="99"/>
    <w:unhideWhenUsed/>
    <w:rsid w:val="00C6554A"/>
    <w:pPr>
      <w:spacing w:before="0" w:after="0" w:line="240" w:lineRule="auto"/>
      <w:jc w:val="right"/>
    </w:pPr>
    <w:rPr>
      <w:caps/>
    </w:rPr>
  </w:style>
  <w:style w:type="character" w:customStyle="1" w:styleId="ab">
    <w:name w:val="Нижній колонтитул Знак"/>
    <w:basedOn w:val="a2"/>
    <w:link w:val="aa"/>
    <w:uiPriority w:val="99"/>
    <w:rsid w:val="00C6554A"/>
    <w:rPr>
      <w:caps/>
    </w:rPr>
  </w:style>
  <w:style w:type="paragraph" w:customStyle="1" w:styleId="ac">
    <w:name w:val="Фото"/>
    <w:basedOn w:val="a1"/>
    <w:uiPriority w:val="1"/>
    <w:qFormat/>
    <w:rsid w:val="00C6554A"/>
    <w:pPr>
      <w:spacing w:before="0" w:after="0" w:line="240" w:lineRule="auto"/>
      <w:jc w:val="center"/>
    </w:pPr>
  </w:style>
  <w:style w:type="paragraph" w:styleId="ad">
    <w:name w:val="header"/>
    <w:basedOn w:val="a1"/>
    <w:link w:val="ae"/>
    <w:uiPriority w:val="99"/>
    <w:unhideWhenUsed/>
    <w:rsid w:val="00C6554A"/>
    <w:pPr>
      <w:spacing w:before="0" w:after="0" w:line="240" w:lineRule="auto"/>
    </w:pPr>
  </w:style>
  <w:style w:type="character" w:customStyle="1" w:styleId="ae">
    <w:name w:val="Верхній колонтитул Знак"/>
    <w:basedOn w:val="a2"/>
    <w:link w:val="ad"/>
    <w:uiPriority w:val="99"/>
    <w:rsid w:val="00C6554A"/>
    <w:rPr>
      <w:color w:val="595959" w:themeColor="text1" w:themeTint="A6"/>
      <w:sz w:val="20"/>
      <w:szCs w:val="20"/>
      <w:lang w:eastAsia="ja-JP"/>
    </w:rPr>
  </w:style>
  <w:style w:type="paragraph" w:styleId="a">
    <w:name w:val="List Number"/>
    <w:basedOn w:val="a1"/>
    <w:uiPriority w:val="11"/>
    <w:unhideWhenUsed/>
    <w:qFormat/>
    <w:rsid w:val="00C6554A"/>
    <w:pPr>
      <w:numPr>
        <w:numId w:val="3"/>
      </w:numPr>
      <w:contextualSpacing/>
    </w:pPr>
  </w:style>
  <w:style w:type="character" w:customStyle="1" w:styleId="30">
    <w:name w:val="Заголовок 3 Знак"/>
    <w:basedOn w:val="a2"/>
    <w:link w:val="3"/>
    <w:uiPriority w:val="9"/>
    <w:rsid w:val="00C6554A"/>
    <w:rPr>
      <w:rFonts w:asciiTheme="majorHAnsi" w:eastAsiaTheme="majorEastAsia" w:hAnsiTheme="majorHAnsi" w:cstheme="majorBidi"/>
      <w:color w:val="004F5B" w:themeColor="accent1" w:themeShade="7F"/>
      <w:sz w:val="24"/>
      <w:szCs w:val="24"/>
    </w:rPr>
  </w:style>
  <w:style w:type="character" w:customStyle="1" w:styleId="80">
    <w:name w:val="Заголовок 8 Знак"/>
    <w:basedOn w:val="a2"/>
    <w:link w:val="8"/>
    <w:uiPriority w:val="9"/>
    <w:semiHidden/>
    <w:rsid w:val="00C6554A"/>
    <w:rPr>
      <w:rFonts w:asciiTheme="majorHAnsi" w:eastAsiaTheme="majorEastAsia" w:hAnsiTheme="majorHAnsi" w:cstheme="majorBidi"/>
      <w:color w:val="272727" w:themeColor="text1" w:themeTint="D8"/>
      <w:szCs w:val="21"/>
    </w:rPr>
  </w:style>
  <w:style w:type="character" w:customStyle="1" w:styleId="90">
    <w:name w:val="Заголовок 9 Знак"/>
    <w:basedOn w:val="a2"/>
    <w:link w:val="9"/>
    <w:uiPriority w:val="9"/>
    <w:semiHidden/>
    <w:rsid w:val="00C6554A"/>
    <w:rPr>
      <w:rFonts w:asciiTheme="majorHAnsi" w:eastAsiaTheme="majorEastAsia" w:hAnsiTheme="majorHAnsi" w:cstheme="majorBidi"/>
      <w:i/>
      <w:iCs/>
      <w:color w:val="272727" w:themeColor="text1" w:themeTint="D8"/>
      <w:szCs w:val="21"/>
    </w:rPr>
  </w:style>
  <w:style w:type="character" w:styleId="af">
    <w:name w:val="Intense Emphasis"/>
    <w:basedOn w:val="a2"/>
    <w:uiPriority w:val="21"/>
    <w:semiHidden/>
    <w:unhideWhenUsed/>
    <w:qFormat/>
    <w:rsid w:val="00C6554A"/>
    <w:rPr>
      <w:i/>
      <w:iCs/>
      <w:color w:val="007789" w:themeColor="accent1" w:themeShade="BF"/>
    </w:rPr>
  </w:style>
  <w:style w:type="paragraph" w:styleId="af0">
    <w:name w:val="Intense Quote"/>
    <w:basedOn w:val="a1"/>
    <w:next w:val="a1"/>
    <w:link w:val="af1"/>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af1">
    <w:name w:val="Насичена цитата Знак"/>
    <w:basedOn w:val="a2"/>
    <w:link w:val="af0"/>
    <w:uiPriority w:val="30"/>
    <w:semiHidden/>
    <w:rsid w:val="00C6554A"/>
    <w:rPr>
      <w:i/>
      <w:iCs/>
      <w:color w:val="007789" w:themeColor="accent1" w:themeShade="BF"/>
    </w:rPr>
  </w:style>
  <w:style w:type="character" w:styleId="af2">
    <w:name w:val="Intense Reference"/>
    <w:basedOn w:val="a2"/>
    <w:uiPriority w:val="32"/>
    <w:semiHidden/>
    <w:unhideWhenUsed/>
    <w:qFormat/>
    <w:rsid w:val="00C6554A"/>
    <w:rPr>
      <w:b/>
      <w:bCs/>
      <w:caps w:val="0"/>
      <w:smallCaps/>
      <w:color w:val="007789" w:themeColor="accent1" w:themeShade="BF"/>
      <w:spacing w:val="5"/>
    </w:rPr>
  </w:style>
  <w:style w:type="paragraph" w:styleId="af3">
    <w:name w:val="caption"/>
    <w:basedOn w:val="a1"/>
    <w:next w:val="a1"/>
    <w:uiPriority w:val="35"/>
    <w:semiHidden/>
    <w:unhideWhenUsed/>
    <w:qFormat/>
    <w:rsid w:val="00C6554A"/>
    <w:pPr>
      <w:spacing w:before="0" w:line="240" w:lineRule="auto"/>
    </w:pPr>
    <w:rPr>
      <w:i/>
      <w:iCs/>
      <w:color w:val="4E5B6F" w:themeColor="text2"/>
      <w:szCs w:val="18"/>
    </w:rPr>
  </w:style>
  <w:style w:type="paragraph" w:styleId="af4">
    <w:name w:val="Balloon Text"/>
    <w:basedOn w:val="a1"/>
    <w:link w:val="af5"/>
    <w:uiPriority w:val="99"/>
    <w:semiHidden/>
    <w:unhideWhenUsed/>
    <w:rsid w:val="00C6554A"/>
    <w:pPr>
      <w:spacing w:before="0" w:after="0" w:line="240" w:lineRule="auto"/>
    </w:pPr>
    <w:rPr>
      <w:rFonts w:ascii="Segoe UI" w:hAnsi="Segoe UI" w:cs="Segoe UI"/>
      <w:szCs w:val="18"/>
    </w:rPr>
  </w:style>
  <w:style w:type="character" w:customStyle="1" w:styleId="af5">
    <w:name w:val="Текст у виносці Знак"/>
    <w:basedOn w:val="a2"/>
    <w:link w:val="af4"/>
    <w:uiPriority w:val="99"/>
    <w:semiHidden/>
    <w:rsid w:val="00C6554A"/>
    <w:rPr>
      <w:rFonts w:ascii="Segoe UI" w:hAnsi="Segoe UI" w:cs="Segoe UI"/>
      <w:szCs w:val="18"/>
    </w:rPr>
  </w:style>
  <w:style w:type="paragraph" w:styleId="af6">
    <w:name w:val="Block Text"/>
    <w:basedOn w:val="a1"/>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31">
    <w:name w:val="Body Text 3"/>
    <w:basedOn w:val="a1"/>
    <w:link w:val="32"/>
    <w:uiPriority w:val="99"/>
    <w:semiHidden/>
    <w:unhideWhenUsed/>
    <w:rsid w:val="00C6554A"/>
    <w:pPr>
      <w:spacing w:after="120"/>
    </w:pPr>
    <w:rPr>
      <w:szCs w:val="16"/>
    </w:rPr>
  </w:style>
  <w:style w:type="character" w:customStyle="1" w:styleId="32">
    <w:name w:val="Основний текст 3 Знак"/>
    <w:basedOn w:val="a2"/>
    <w:link w:val="31"/>
    <w:uiPriority w:val="99"/>
    <w:semiHidden/>
    <w:rsid w:val="00C6554A"/>
    <w:rPr>
      <w:szCs w:val="16"/>
    </w:rPr>
  </w:style>
  <w:style w:type="paragraph" w:styleId="33">
    <w:name w:val="Body Text Indent 3"/>
    <w:basedOn w:val="a1"/>
    <w:link w:val="34"/>
    <w:uiPriority w:val="99"/>
    <w:semiHidden/>
    <w:unhideWhenUsed/>
    <w:rsid w:val="00C6554A"/>
    <w:pPr>
      <w:spacing w:after="120"/>
      <w:ind w:left="360"/>
    </w:pPr>
    <w:rPr>
      <w:szCs w:val="16"/>
    </w:rPr>
  </w:style>
  <w:style w:type="character" w:customStyle="1" w:styleId="34">
    <w:name w:val="Основний текст з відступом 3 Знак"/>
    <w:basedOn w:val="a2"/>
    <w:link w:val="33"/>
    <w:uiPriority w:val="99"/>
    <w:semiHidden/>
    <w:rsid w:val="00C6554A"/>
    <w:rPr>
      <w:szCs w:val="16"/>
    </w:rPr>
  </w:style>
  <w:style w:type="character" w:styleId="af7">
    <w:name w:val="annotation reference"/>
    <w:basedOn w:val="a2"/>
    <w:uiPriority w:val="99"/>
    <w:semiHidden/>
    <w:unhideWhenUsed/>
    <w:rsid w:val="00C6554A"/>
    <w:rPr>
      <w:sz w:val="22"/>
      <w:szCs w:val="16"/>
    </w:rPr>
  </w:style>
  <w:style w:type="paragraph" w:styleId="af8">
    <w:name w:val="annotation text"/>
    <w:basedOn w:val="a1"/>
    <w:link w:val="af9"/>
    <w:uiPriority w:val="99"/>
    <w:semiHidden/>
    <w:unhideWhenUsed/>
    <w:rsid w:val="00C6554A"/>
    <w:pPr>
      <w:spacing w:line="240" w:lineRule="auto"/>
    </w:pPr>
    <w:rPr>
      <w:szCs w:val="20"/>
    </w:rPr>
  </w:style>
  <w:style w:type="character" w:customStyle="1" w:styleId="af9">
    <w:name w:val="Текст примітки Знак"/>
    <w:basedOn w:val="a2"/>
    <w:link w:val="af8"/>
    <w:uiPriority w:val="99"/>
    <w:semiHidden/>
    <w:rsid w:val="00C6554A"/>
    <w:rPr>
      <w:szCs w:val="20"/>
    </w:rPr>
  </w:style>
  <w:style w:type="paragraph" w:styleId="afa">
    <w:name w:val="annotation subject"/>
    <w:basedOn w:val="af8"/>
    <w:next w:val="af8"/>
    <w:link w:val="afb"/>
    <w:uiPriority w:val="99"/>
    <w:semiHidden/>
    <w:unhideWhenUsed/>
    <w:rsid w:val="00C6554A"/>
    <w:rPr>
      <w:b/>
      <w:bCs/>
    </w:rPr>
  </w:style>
  <w:style w:type="character" w:customStyle="1" w:styleId="afb">
    <w:name w:val="Тема примітки Знак"/>
    <w:basedOn w:val="af9"/>
    <w:link w:val="afa"/>
    <w:uiPriority w:val="99"/>
    <w:semiHidden/>
    <w:rsid w:val="00C6554A"/>
    <w:rPr>
      <w:b/>
      <w:bCs/>
      <w:szCs w:val="20"/>
    </w:rPr>
  </w:style>
  <w:style w:type="paragraph" w:styleId="afc">
    <w:name w:val="Document Map"/>
    <w:basedOn w:val="a1"/>
    <w:link w:val="afd"/>
    <w:uiPriority w:val="99"/>
    <w:semiHidden/>
    <w:unhideWhenUsed/>
    <w:rsid w:val="00C6554A"/>
    <w:pPr>
      <w:spacing w:before="0" w:after="0" w:line="240" w:lineRule="auto"/>
    </w:pPr>
    <w:rPr>
      <w:rFonts w:ascii="Segoe UI" w:hAnsi="Segoe UI" w:cs="Segoe UI"/>
      <w:szCs w:val="16"/>
    </w:rPr>
  </w:style>
  <w:style w:type="character" w:customStyle="1" w:styleId="afd">
    <w:name w:val="Схема документа Знак"/>
    <w:basedOn w:val="a2"/>
    <w:link w:val="afc"/>
    <w:uiPriority w:val="99"/>
    <w:semiHidden/>
    <w:rsid w:val="00C6554A"/>
    <w:rPr>
      <w:rFonts w:ascii="Segoe UI" w:hAnsi="Segoe UI" w:cs="Segoe UI"/>
      <w:szCs w:val="16"/>
    </w:rPr>
  </w:style>
  <w:style w:type="paragraph" w:styleId="afe">
    <w:name w:val="endnote text"/>
    <w:basedOn w:val="a1"/>
    <w:link w:val="aff"/>
    <w:uiPriority w:val="99"/>
    <w:semiHidden/>
    <w:unhideWhenUsed/>
    <w:rsid w:val="00C6554A"/>
    <w:pPr>
      <w:spacing w:before="0" w:after="0" w:line="240" w:lineRule="auto"/>
    </w:pPr>
    <w:rPr>
      <w:szCs w:val="20"/>
    </w:rPr>
  </w:style>
  <w:style w:type="character" w:customStyle="1" w:styleId="aff">
    <w:name w:val="Текст кінцевої виноски Знак"/>
    <w:basedOn w:val="a2"/>
    <w:link w:val="afe"/>
    <w:uiPriority w:val="99"/>
    <w:semiHidden/>
    <w:rsid w:val="00C6554A"/>
    <w:rPr>
      <w:szCs w:val="20"/>
    </w:rPr>
  </w:style>
  <w:style w:type="paragraph" w:styleId="21">
    <w:name w:val="envelope return"/>
    <w:basedOn w:val="a1"/>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aff0">
    <w:name w:val="FollowedHyperlink"/>
    <w:basedOn w:val="a2"/>
    <w:uiPriority w:val="99"/>
    <w:semiHidden/>
    <w:unhideWhenUsed/>
    <w:rsid w:val="00C6554A"/>
    <w:rPr>
      <w:color w:val="007789" w:themeColor="accent1" w:themeShade="BF"/>
      <w:u w:val="single"/>
    </w:rPr>
  </w:style>
  <w:style w:type="paragraph" w:styleId="aff1">
    <w:name w:val="footnote text"/>
    <w:basedOn w:val="a1"/>
    <w:link w:val="aff2"/>
    <w:uiPriority w:val="99"/>
    <w:semiHidden/>
    <w:unhideWhenUsed/>
    <w:rsid w:val="00C6554A"/>
    <w:pPr>
      <w:spacing w:before="0" w:after="0" w:line="240" w:lineRule="auto"/>
    </w:pPr>
    <w:rPr>
      <w:szCs w:val="20"/>
    </w:rPr>
  </w:style>
  <w:style w:type="character" w:customStyle="1" w:styleId="aff2">
    <w:name w:val="Текст виноски Знак"/>
    <w:basedOn w:val="a2"/>
    <w:link w:val="aff1"/>
    <w:uiPriority w:val="99"/>
    <w:semiHidden/>
    <w:rsid w:val="00C6554A"/>
    <w:rPr>
      <w:szCs w:val="20"/>
    </w:rPr>
  </w:style>
  <w:style w:type="character" w:styleId="HTML">
    <w:name w:val="HTML Code"/>
    <w:basedOn w:val="a2"/>
    <w:uiPriority w:val="99"/>
    <w:semiHidden/>
    <w:unhideWhenUsed/>
    <w:rsid w:val="00C6554A"/>
    <w:rPr>
      <w:rFonts w:ascii="Consolas" w:hAnsi="Consolas"/>
      <w:sz w:val="22"/>
      <w:szCs w:val="20"/>
    </w:rPr>
  </w:style>
  <w:style w:type="character" w:styleId="HTML0">
    <w:name w:val="HTML Keyboard"/>
    <w:basedOn w:val="a2"/>
    <w:uiPriority w:val="99"/>
    <w:semiHidden/>
    <w:unhideWhenUsed/>
    <w:rsid w:val="00C6554A"/>
    <w:rPr>
      <w:rFonts w:ascii="Consolas" w:hAnsi="Consolas"/>
      <w:sz w:val="22"/>
      <w:szCs w:val="20"/>
    </w:rPr>
  </w:style>
  <w:style w:type="paragraph" w:styleId="HTML1">
    <w:name w:val="HTML Preformatted"/>
    <w:basedOn w:val="a1"/>
    <w:link w:val="HTML2"/>
    <w:uiPriority w:val="99"/>
    <w:semiHidden/>
    <w:unhideWhenUsed/>
    <w:rsid w:val="00C6554A"/>
    <w:pPr>
      <w:spacing w:before="0" w:after="0" w:line="240" w:lineRule="auto"/>
    </w:pPr>
    <w:rPr>
      <w:rFonts w:ascii="Consolas" w:hAnsi="Consolas"/>
      <w:szCs w:val="20"/>
    </w:rPr>
  </w:style>
  <w:style w:type="character" w:customStyle="1" w:styleId="HTML2">
    <w:name w:val="Стандартний HTML Знак"/>
    <w:basedOn w:val="a2"/>
    <w:link w:val="HTML1"/>
    <w:uiPriority w:val="99"/>
    <w:semiHidden/>
    <w:rsid w:val="00C6554A"/>
    <w:rPr>
      <w:rFonts w:ascii="Consolas" w:hAnsi="Consolas"/>
      <w:szCs w:val="20"/>
    </w:rPr>
  </w:style>
  <w:style w:type="character" w:styleId="HTML3">
    <w:name w:val="HTML Typewriter"/>
    <w:basedOn w:val="a2"/>
    <w:uiPriority w:val="99"/>
    <w:semiHidden/>
    <w:unhideWhenUsed/>
    <w:rsid w:val="00C6554A"/>
    <w:rPr>
      <w:rFonts w:ascii="Consolas" w:hAnsi="Consolas"/>
      <w:sz w:val="22"/>
      <w:szCs w:val="20"/>
    </w:rPr>
  </w:style>
  <w:style w:type="character" w:styleId="aff3">
    <w:name w:val="Hyperlink"/>
    <w:basedOn w:val="a2"/>
    <w:uiPriority w:val="99"/>
    <w:unhideWhenUsed/>
    <w:rsid w:val="00C6554A"/>
    <w:rPr>
      <w:color w:val="835D00" w:themeColor="accent3" w:themeShade="80"/>
      <w:u w:val="single"/>
    </w:rPr>
  </w:style>
  <w:style w:type="paragraph" w:styleId="aff4">
    <w:name w:val="macro"/>
    <w:link w:val="aff5"/>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aff5">
    <w:name w:val="Текст макросу Знак"/>
    <w:basedOn w:val="a2"/>
    <w:link w:val="aff4"/>
    <w:uiPriority w:val="99"/>
    <w:semiHidden/>
    <w:rsid w:val="00C6554A"/>
    <w:rPr>
      <w:rFonts w:ascii="Consolas" w:hAnsi="Consolas"/>
      <w:szCs w:val="20"/>
    </w:rPr>
  </w:style>
  <w:style w:type="character" w:styleId="aff6">
    <w:name w:val="Placeholder Text"/>
    <w:basedOn w:val="a2"/>
    <w:uiPriority w:val="99"/>
    <w:semiHidden/>
    <w:rsid w:val="00C6554A"/>
    <w:rPr>
      <w:color w:val="595959" w:themeColor="text1" w:themeTint="A6"/>
    </w:rPr>
  </w:style>
  <w:style w:type="paragraph" w:styleId="aff7">
    <w:name w:val="Plain Text"/>
    <w:basedOn w:val="a1"/>
    <w:link w:val="aff8"/>
    <w:uiPriority w:val="99"/>
    <w:semiHidden/>
    <w:unhideWhenUsed/>
    <w:rsid w:val="00C6554A"/>
    <w:pPr>
      <w:spacing w:before="0" w:after="0" w:line="240" w:lineRule="auto"/>
    </w:pPr>
    <w:rPr>
      <w:rFonts w:ascii="Consolas" w:hAnsi="Consolas"/>
      <w:szCs w:val="21"/>
    </w:rPr>
  </w:style>
  <w:style w:type="character" w:customStyle="1" w:styleId="aff8">
    <w:name w:val="Текст Знак"/>
    <w:basedOn w:val="a2"/>
    <w:link w:val="aff7"/>
    <w:uiPriority w:val="99"/>
    <w:semiHidden/>
    <w:rsid w:val="00C6554A"/>
    <w:rPr>
      <w:rFonts w:ascii="Consolas" w:hAnsi="Consolas"/>
      <w:szCs w:val="21"/>
    </w:rPr>
  </w:style>
  <w:style w:type="character" w:customStyle="1" w:styleId="70">
    <w:name w:val="Заголовок 7 Знак"/>
    <w:basedOn w:val="a2"/>
    <w:link w:val="7"/>
    <w:uiPriority w:val="9"/>
    <w:semiHidden/>
    <w:rsid w:val="002554CD"/>
    <w:rPr>
      <w:rFonts w:asciiTheme="majorHAnsi" w:eastAsiaTheme="majorEastAsia" w:hAnsiTheme="majorHAnsi" w:cstheme="majorBidi"/>
      <w:i/>
      <w:iCs/>
      <w:color w:val="004F5B" w:themeColor="accent1" w:themeShade="7F"/>
    </w:rPr>
  </w:style>
  <w:style w:type="character" w:customStyle="1" w:styleId="60">
    <w:name w:val="Заголовок 6 Знак"/>
    <w:basedOn w:val="a2"/>
    <w:link w:val="6"/>
    <w:uiPriority w:val="9"/>
    <w:semiHidden/>
    <w:rsid w:val="002554CD"/>
    <w:rPr>
      <w:rFonts w:asciiTheme="majorHAnsi" w:eastAsiaTheme="majorEastAsia" w:hAnsiTheme="majorHAnsi" w:cstheme="majorBidi"/>
      <w:color w:val="004F5B" w:themeColor="accent1" w:themeShade="7F"/>
    </w:rPr>
  </w:style>
  <w:style w:type="character" w:customStyle="1" w:styleId="40">
    <w:name w:val="Заголовок 4 Знак"/>
    <w:basedOn w:val="a2"/>
    <w:link w:val="4"/>
    <w:uiPriority w:val="9"/>
    <w:rsid w:val="0059388B"/>
    <w:rPr>
      <w:rFonts w:asciiTheme="majorHAnsi" w:eastAsiaTheme="majorEastAsia" w:hAnsiTheme="majorHAnsi" w:cstheme="majorBidi"/>
      <w:i/>
      <w:iCs/>
      <w:color w:val="007789" w:themeColor="accent1" w:themeShade="BF"/>
    </w:rPr>
  </w:style>
  <w:style w:type="character" w:styleId="aff9">
    <w:name w:val="Unresolved Mention"/>
    <w:basedOn w:val="a2"/>
    <w:uiPriority w:val="99"/>
    <w:semiHidden/>
    <w:unhideWhenUsed/>
    <w:rsid w:val="0059388B"/>
    <w:rPr>
      <w:color w:val="605E5C"/>
      <w:shd w:val="clear" w:color="auto" w:fill="E1DFDD"/>
    </w:rPr>
  </w:style>
  <w:style w:type="paragraph" w:styleId="affa">
    <w:name w:val="List Paragraph"/>
    <w:basedOn w:val="a1"/>
    <w:uiPriority w:val="34"/>
    <w:unhideWhenUsed/>
    <w:qFormat/>
    <w:rsid w:val="0059388B"/>
    <w:pPr>
      <w:ind w:left="720"/>
      <w:contextualSpacing/>
    </w:pPr>
  </w:style>
  <w:style w:type="character" w:styleId="affb">
    <w:name w:val="Strong"/>
    <w:basedOn w:val="a2"/>
    <w:uiPriority w:val="22"/>
    <w:qFormat/>
    <w:rsid w:val="0059388B"/>
    <w:rPr>
      <w:b/>
      <w:bCs/>
    </w:rPr>
  </w:style>
  <w:style w:type="paragraph" w:styleId="affc">
    <w:name w:val="Normal (Web)"/>
    <w:basedOn w:val="a1"/>
    <w:uiPriority w:val="99"/>
    <w:semiHidden/>
    <w:unhideWhenUsed/>
    <w:rsid w:val="0059388B"/>
    <w:pPr>
      <w:spacing w:before="100" w:beforeAutospacing="1" w:after="100" w:afterAutospacing="1" w:line="240" w:lineRule="auto"/>
    </w:pPr>
    <w:rPr>
      <w:rFonts w:ascii="Times New Roman" w:eastAsia="Times New Roman" w:hAnsi="Times New Roman" w:cs="Times New Roman"/>
      <w:color w:val="auto"/>
      <w:sz w:val="24"/>
      <w:szCs w:val="24"/>
      <w:lang w:eastAsia="uk-UA"/>
    </w:rPr>
  </w:style>
  <w:style w:type="paragraph" w:styleId="affd">
    <w:name w:val="TOC Heading"/>
    <w:basedOn w:val="1"/>
    <w:next w:val="a1"/>
    <w:uiPriority w:val="39"/>
    <w:unhideWhenUsed/>
    <w:qFormat/>
    <w:rsid w:val="00B76D24"/>
    <w:pPr>
      <w:spacing w:before="240" w:after="0" w:line="259" w:lineRule="auto"/>
      <w:contextualSpacing w:val="0"/>
      <w:outlineLvl w:val="9"/>
    </w:pPr>
    <w:rPr>
      <w:szCs w:val="32"/>
      <w:lang w:eastAsia="uk-UA"/>
    </w:rPr>
  </w:style>
  <w:style w:type="paragraph" w:styleId="11">
    <w:name w:val="toc 1"/>
    <w:basedOn w:val="a1"/>
    <w:next w:val="a1"/>
    <w:autoRedefine/>
    <w:uiPriority w:val="39"/>
    <w:unhideWhenUsed/>
    <w:rsid w:val="00B76D24"/>
    <w:pPr>
      <w:spacing w:after="100"/>
    </w:pPr>
  </w:style>
  <w:style w:type="paragraph" w:styleId="35">
    <w:name w:val="toc 3"/>
    <w:basedOn w:val="a1"/>
    <w:next w:val="a1"/>
    <w:autoRedefine/>
    <w:uiPriority w:val="39"/>
    <w:unhideWhenUsed/>
    <w:rsid w:val="00B76D24"/>
    <w:pPr>
      <w:spacing w:after="100"/>
      <w:ind w:left="440"/>
    </w:pPr>
  </w:style>
  <w:style w:type="paragraph" w:styleId="22">
    <w:name w:val="toc 2"/>
    <w:basedOn w:val="a1"/>
    <w:next w:val="a1"/>
    <w:autoRedefine/>
    <w:uiPriority w:val="39"/>
    <w:unhideWhenUsed/>
    <w:rsid w:val="00B76D2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6179472">
      <w:bodyDiv w:val="1"/>
      <w:marLeft w:val="0"/>
      <w:marRight w:val="0"/>
      <w:marTop w:val="0"/>
      <w:marBottom w:val="0"/>
      <w:divBdr>
        <w:top w:val="none" w:sz="0" w:space="0" w:color="auto"/>
        <w:left w:val="none" w:sz="0" w:space="0" w:color="auto"/>
        <w:bottom w:val="none" w:sz="0" w:space="0" w:color="auto"/>
        <w:right w:val="none" w:sz="0" w:space="0" w:color="auto"/>
      </w:divBdr>
      <w:divsChild>
        <w:div w:id="1286699001">
          <w:marLeft w:val="0"/>
          <w:marRight w:val="0"/>
          <w:marTop w:val="0"/>
          <w:marBottom w:val="0"/>
          <w:divBdr>
            <w:top w:val="none" w:sz="0" w:space="0" w:color="auto"/>
            <w:left w:val="none" w:sz="0" w:space="0" w:color="auto"/>
            <w:bottom w:val="none" w:sz="0" w:space="0" w:color="auto"/>
            <w:right w:val="none" w:sz="0" w:space="0" w:color="auto"/>
          </w:divBdr>
        </w:div>
      </w:divsChild>
    </w:div>
    <w:div w:id="1710492012">
      <w:bodyDiv w:val="1"/>
      <w:marLeft w:val="0"/>
      <w:marRight w:val="0"/>
      <w:marTop w:val="0"/>
      <w:marBottom w:val="0"/>
      <w:divBdr>
        <w:top w:val="none" w:sz="0" w:space="0" w:color="auto"/>
        <w:left w:val="none" w:sz="0" w:space="0" w:color="auto"/>
        <w:bottom w:val="none" w:sz="0" w:space="0" w:color="auto"/>
        <w:right w:val="none" w:sz="0" w:space="0" w:color="auto"/>
      </w:divBdr>
    </w:div>
    <w:div w:id="1913930091">
      <w:bodyDiv w:val="1"/>
      <w:marLeft w:val="0"/>
      <w:marRight w:val="0"/>
      <w:marTop w:val="0"/>
      <w:marBottom w:val="0"/>
      <w:divBdr>
        <w:top w:val="none" w:sz="0" w:space="0" w:color="auto"/>
        <w:left w:val="none" w:sz="0" w:space="0" w:color="auto"/>
        <w:bottom w:val="none" w:sz="0" w:space="0" w:color="auto"/>
        <w:right w:val="none" w:sz="0" w:space="0" w:color="auto"/>
      </w:divBdr>
    </w:div>
    <w:div w:id="1924878713">
      <w:bodyDiv w:val="1"/>
      <w:marLeft w:val="0"/>
      <w:marRight w:val="0"/>
      <w:marTop w:val="0"/>
      <w:marBottom w:val="0"/>
      <w:divBdr>
        <w:top w:val="none" w:sz="0" w:space="0" w:color="auto"/>
        <w:left w:val="none" w:sz="0" w:space="0" w:color="auto"/>
        <w:bottom w:val="none" w:sz="0" w:space="0" w:color="auto"/>
        <w:right w:val="none" w:sz="0" w:space="0" w:color="auto"/>
      </w:divBdr>
      <w:divsChild>
        <w:div w:id="520506780">
          <w:marLeft w:val="0"/>
          <w:marRight w:val="0"/>
          <w:marTop w:val="0"/>
          <w:marBottom w:val="0"/>
          <w:divBdr>
            <w:top w:val="none" w:sz="0" w:space="0" w:color="auto"/>
            <w:left w:val="none" w:sz="0" w:space="0" w:color="auto"/>
            <w:bottom w:val="none" w:sz="0" w:space="0" w:color="auto"/>
            <w:right w:val="none" w:sz="0" w:space="0" w:color="auto"/>
          </w:divBdr>
        </w:div>
      </w:divsChild>
    </w:div>
    <w:div w:id="209481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en.wikipedia.org/wiki/Depth-first_search"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https://en.wikipedia.org/wiki/Breadth-first_search"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chat.openai.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8097\AppData\Roaming\Microsoft\Templates\&#1057;&#1090;&#1091;&#1076;&#1077;&#1085;&#1090;&#1089;&#1100;&#1082;&#1072;%20&#1076;&#1086;&#1087;&#1086;&#1074;&#1110;&#1076;&#1100;%20&#1110;&#1079;%20&#1092;&#1086;&#1090;&#1086;.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81FD94-9E40-4A1E-9E4A-5C2DFDDD0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Студентська доповідь із фото.dotx</Template>
  <TotalTime>123</TotalTime>
  <Pages>19</Pages>
  <Words>9221</Words>
  <Characters>5257</Characters>
  <Application>Microsoft Office Word</Application>
  <DocSecurity>0</DocSecurity>
  <Lines>43</Lines>
  <Paragraphs>28</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S1mpe User</dc:creator>
  <cp:keywords/>
  <dc:description/>
  <cp:lastModifiedBy>IP user</cp:lastModifiedBy>
  <cp:revision>34</cp:revision>
  <cp:lastPrinted>2024-04-21T18:40:00Z</cp:lastPrinted>
  <dcterms:created xsi:type="dcterms:W3CDTF">2024-04-21T17:36:00Z</dcterms:created>
  <dcterms:modified xsi:type="dcterms:W3CDTF">2024-04-21T19:40:00Z</dcterms:modified>
</cp:coreProperties>
</file>